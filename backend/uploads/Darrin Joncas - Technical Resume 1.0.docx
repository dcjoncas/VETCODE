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A738" w14:textId="77777777" w:rsidR="007746EB" w:rsidRDefault="007746EB" w:rsidP="007746EB">
      <w:p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</w:p>
    <w:p w14:paraId="7D9B2E0C" w14:textId="43D97956" w:rsidR="007746EB" w:rsidRPr="007746EB" w:rsidRDefault="007746EB" w:rsidP="007746EB">
      <w:p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DARRIN JONCAS</w:t>
      </w:r>
      <w:r w:rsidRPr="007746EB">
        <w:rPr>
          <w:rFonts w:eastAsia="Times New Roman" w:cstheme="minorHAnsi"/>
          <w:color w:val="auto"/>
          <w:kern w:val="0"/>
          <w:lang w:eastAsia="en-US"/>
        </w:rPr>
        <w:br/>
        <w:t>Denver, Colorado</w:t>
      </w:r>
      <w:r w:rsidRPr="007746EB">
        <w:rPr>
          <w:rFonts w:eastAsia="Times New Roman" w:cstheme="minorHAnsi"/>
          <w:color w:val="auto"/>
          <w:kern w:val="0"/>
          <w:lang w:eastAsia="en-US"/>
        </w:rPr>
        <w:br/>
        <w:t>720-289-0237 | Darrin.joncas@w5consulting.com</w:t>
      </w:r>
    </w:p>
    <w:p w14:paraId="45428BDA" w14:textId="77777777" w:rsidR="007746EB" w:rsidRPr="007746EB" w:rsidRDefault="007746EB" w:rsidP="007746EB">
      <w:p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pict w14:anchorId="618B5965">
          <v:rect id="_x0000_i1193" style="width:0;height:1.5pt" o:hralign="center" o:hrstd="t" o:hr="t" fillcolor="#a0a0a0" stroked="f"/>
        </w:pict>
      </w:r>
    </w:p>
    <w:p w14:paraId="24FC1006" w14:textId="77777777" w:rsidR="007746EB" w:rsidRPr="007746EB" w:rsidRDefault="007746EB" w:rsidP="007746EB">
      <w:pPr>
        <w:spacing w:before="0" w:after="100" w:afterAutospacing="1" w:line="240" w:lineRule="auto"/>
        <w:outlineLvl w:val="1"/>
        <w:rPr>
          <w:rFonts w:eastAsia="Times New Roman" w:cstheme="minorHAnsi"/>
          <w:b/>
          <w:bCs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Professional Summary</w:t>
      </w:r>
    </w:p>
    <w:p w14:paraId="74FF8A3F" w14:textId="77777777" w:rsidR="007746EB" w:rsidRPr="007746EB" w:rsidRDefault="007746EB" w:rsidP="007746EB">
      <w:p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Experienced Web Designer and Technical Specialist with expertise in HTML, JavaScript, JSON, domain and DNS configuration, administration, and content management systems. Proven ability to deliver clean, user-friendly web solutions and manage complex digital projects effectively.</w:t>
      </w:r>
    </w:p>
    <w:p w14:paraId="0A678B73" w14:textId="77777777" w:rsidR="007746EB" w:rsidRPr="007746EB" w:rsidRDefault="007746EB" w:rsidP="007746EB">
      <w:p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pict w14:anchorId="39F171FA">
          <v:rect id="_x0000_i1194" style="width:0;height:1.5pt" o:hralign="center" o:hrstd="t" o:hr="t" fillcolor="#a0a0a0" stroked="f"/>
        </w:pict>
      </w:r>
    </w:p>
    <w:p w14:paraId="415D784B" w14:textId="77777777" w:rsidR="007746EB" w:rsidRPr="007746EB" w:rsidRDefault="007746EB" w:rsidP="007746EB">
      <w:pPr>
        <w:spacing w:before="0" w:after="100" w:afterAutospacing="1" w:line="240" w:lineRule="auto"/>
        <w:outlineLvl w:val="1"/>
        <w:rPr>
          <w:rFonts w:eastAsia="Times New Roman" w:cstheme="minorHAnsi"/>
          <w:b/>
          <w:bCs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Technical Skills</w:t>
      </w:r>
    </w:p>
    <w:p w14:paraId="39DCB3F5" w14:textId="77777777" w:rsidR="007746EB" w:rsidRPr="007746EB" w:rsidRDefault="007746EB" w:rsidP="007746EB">
      <w:pPr>
        <w:numPr>
          <w:ilvl w:val="0"/>
          <w:numId w:val="40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Web Development:</w:t>
      </w:r>
      <w:r w:rsidRPr="007746EB">
        <w:rPr>
          <w:rFonts w:eastAsia="Times New Roman" w:cstheme="minorHAnsi"/>
          <w:color w:val="auto"/>
          <w:kern w:val="0"/>
          <w:lang w:eastAsia="en-US"/>
        </w:rPr>
        <w:t xml:space="preserve"> HTML, JavaScript, JSON, CSS</w:t>
      </w:r>
    </w:p>
    <w:p w14:paraId="62F08842" w14:textId="77777777" w:rsidR="007746EB" w:rsidRPr="007746EB" w:rsidRDefault="007746EB" w:rsidP="007746EB">
      <w:pPr>
        <w:numPr>
          <w:ilvl w:val="0"/>
          <w:numId w:val="40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Content Management:</w:t>
      </w:r>
      <w:r w:rsidRPr="007746EB">
        <w:rPr>
          <w:rFonts w:eastAsia="Times New Roman" w:cstheme="minorHAnsi"/>
          <w:color w:val="auto"/>
          <w:kern w:val="0"/>
          <w:lang w:eastAsia="en-US"/>
        </w:rPr>
        <w:t xml:space="preserve"> WordPress Administration</w:t>
      </w:r>
    </w:p>
    <w:p w14:paraId="40A8260A" w14:textId="77777777" w:rsidR="007746EB" w:rsidRPr="007746EB" w:rsidRDefault="007746EB" w:rsidP="007746EB">
      <w:pPr>
        <w:numPr>
          <w:ilvl w:val="0"/>
          <w:numId w:val="40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Domain Management:</w:t>
      </w:r>
      <w:r w:rsidRPr="007746EB">
        <w:rPr>
          <w:rFonts w:eastAsia="Times New Roman" w:cstheme="minorHAnsi"/>
          <w:color w:val="auto"/>
          <w:kern w:val="0"/>
          <w:lang w:eastAsia="en-US"/>
        </w:rPr>
        <w:t xml:space="preserve"> DNS Configuration</w:t>
      </w:r>
    </w:p>
    <w:p w14:paraId="0DC83437" w14:textId="77777777" w:rsidR="007746EB" w:rsidRPr="007746EB" w:rsidRDefault="007746EB" w:rsidP="007746EB">
      <w:pPr>
        <w:numPr>
          <w:ilvl w:val="0"/>
          <w:numId w:val="40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Cloud Platforms:</w:t>
      </w:r>
      <w:r w:rsidRPr="007746EB">
        <w:rPr>
          <w:rFonts w:eastAsia="Times New Roman" w:cstheme="minorHAnsi"/>
          <w:color w:val="auto"/>
          <w:kern w:val="0"/>
          <w:lang w:eastAsia="en-US"/>
        </w:rPr>
        <w:t xml:space="preserve"> AWS, Azure, Google Cloud</w:t>
      </w:r>
    </w:p>
    <w:p w14:paraId="5487C8A4" w14:textId="77777777" w:rsidR="007746EB" w:rsidRPr="007746EB" w:rsidRDefault="007746EB" w:rsidP="007746EB">
      <w:pPr>
        <w:numPr>
          <w:ilvl w:val="0"/>
          <w:numId w:val="40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Technical Administration:</w:t>
      </w:r>
      <w:r w:rsidRPr="007746EB">
        <w:rPr>
          <w:rFonts w:eastAsia="Times New Roman" w:cstheme="minorHAnsi"/>
          <w:color w:val="auto"/>
          <w:kern w:val="0"/>
          <w:lang w:eastAsia="en-US"/>
        </w:rPr>
        <w:t xml:space="preserve"> Web Hosting Management, Security Configuration</w:t>
      </w:r>
    </w:p>
    <w:p w14:paraId="7829314A" w14:textId="77777777" w:rsidR="007746EB" w:rsidRPr="007746EB" w:rsidRDefault="007746EB" w:rsidP="007746EB">
      <w:pPr>
        <w:numPr>
          <w:ilvl w:val="0"/>
          <w:numId w:val="40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Tools:</w:t>
      </w:r>
      <w:r w:rsidRPr="007746EB">
        <w:rPr>
          <w:rFonts w:eastAsia="Times New Roman" w:cstheme="minorHAnsi"/>
          <w:color w:val="auto"/>
          <w:kern w:val="0"/>
          <w:lang w:eastAsia="en-US"/>
        </w:rPr>
        <w:t xml:space="preserve"> Adobe Creative Suite, MS Office Suite</w:t>
      </w:r>
    </w:p>
    <w:p w14:paraId="5F54CB6F" w14:textId="77777777" w:rsidR="007746EB" w:rsidRPr="007746EB" w:rsidRDefault="007746EB" w:rsidP="007746EB">
      <w:p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pict w14:anchorId="7EAE4814">
          <v:rect id="_x0000_i1195" style="width:0;height:1.5pt" o:hralign="center" o:hrstd="t" o:hr="t" fillcolor="#a0a0a0" stroked="f"/>
        </w:pict>
      </w:r>
    </w:p>
    <w:p w14:paraId="530D3C5C" w14:textId="77777777" w:rsidR="007746EB" w:rsidRPr="007746EB" w:rsidRDefault="007746EB" w:rsidP="007746EB">
      <w:pPr>
        <w:spacing w:before="0" w:after="100" w:afterAutospacing="1" w:line="240" w:lineRule="auto"/>
        <w:outlineLvl w:val="1"/>
        <w:rPr>
          <w:rFonts w:eastAsia="Times New Roman" w:cstheme="minorHAnsi"/>
          <w:b/>
          <w:bCs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Work Experience</w:t>
      </w:r>
    </w:p>
    <w:p w14:paraId="3DD189DC" w14:textId="77777777" w:rsidR="007746EB" w:rsidRPr="007746EB" w:rsidRDefault="007746EB" w:rsidP="007746EB">
      <w:pPr>
        <w:spacing w:before="0" w:after="100" w:afterAutospacing="1" w:line="240" w:lineRule="auto"/>
        <w:outlineLvl w:val="2"/>
        <w:rPr>
          <w:rFonts w:eastAsia="Times New Roman" w:cstheme="minorHAnsi"/>
          <w:b/>
          <w:bCs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Principal Consultant</w:t>
      </w:r>
    </w:p>
    <w:p w14:paraId="2AA2A11A" w14:textId="77777777" w:rsidR="007746EB" w:rsidRPr="007746EB" w:rsidRDefault="007746EB" w:rsidP="007746EB">
      <w:p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W5 Consulting, Denver, CO</w:t>
      </w:r>
      <w:r w:rsidRPr="007746EB">
        <w:rPr>
          <w:rFonts w:eastAsia="Times New Roman" w:cstheme="minorHAnsi"/>
          <w:color w:val="auto"/>
          <w:kern w:val="0"/>
          <w:lang w:eastAsia="en-US"/>
        </w:rPr>
        <w:t xml:space="preserve"> | </w:t>
      </w:r>
      <w:r w:rsidRPr="007746EB">
        <w:rPr>
          <w:rFonts w:eastAsia="Times New Roman" w:cstheme="minorHAnsi"/>
          <w:i/>
          <w:iCs/>
          <w:color w:val="auto"/>
          <w:kern w:val="0"/>
          <w:lang w:eastAsia="en-US"/>
        </w:rPr>
        <w:t>Jan 2018 – Present</w:t>
      </w:r>
    </w:p>
    <w:p w14:paraId="3C0B36AA" w14:textId="77777777" w:rsidR="007746EB" w:rsidRPr="007746EB" w:rsidRDefault="007746EB" w:rsidP="007746EB">
      <w:pPr>
        <w:numPr>
          <w:ilvl w:val="0"/>
          <w:numId w:val="41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Developed and maintained responsive websites using HTML, JavaScript, CSS, and JSON.</w:t>
      </w:r>
    </w:p>
    <w:p w14:paraId="153CF7E5" w14:textId="77777777" w:rsidR="007746EB" w:rsidRPr="007746EB" w:rsidRDefault="007746EB" w:rsidP="007746EB">
      <w:pPr>
        <w:numPr>
          <w:ilvl w:val="0"/>
          <w:numId w:val="41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Managed domain registration, DNS configuration, and website administration.</w:t>
      </w:r>
    </w:p>
    <w:p w14:paraId="5EFEC164" w14:textId="77777777" w:rsidR="007746EB" w:rsidRPr="007746EB" w:rsidRDefault="007746EB" w:rsidP="007746EB">
      <w:pPr>
        <w:numPr>
          <w:ilvl w:val="0"/>
          <w:numId w:val="41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Administered WordPress sites, including themes, plugins, and custom code implementations.</w:t>
      </w:r>
    </w:p>
    <w:p w14:paraId="6E4DF1D1" w14:textId="77777777" w:rsidR="007746EB" w:rsidRPr="007746EB" w:rsidRDefault="007746EB" w:rsidP="007746EB">
      <w:pPr>
        <w:numPr>
          <w:ilvl w:val="0"/>
          <w:numId w:val="41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Ensured web security through proper authentication, SSL implementation, and regular updates.</w:t>
      </w:r>
    </w:p>
    <w:p w14:paraId="3F42CC9F" w14:textId="77777777" w:rsidR="007746EB" w:rsidRPr="007746EB" w:rsidRDefault="007746EB" w:rsidP="007746EB">
      <w:pPr>
        <w:numPr>
          <w:ilvl w:val="0"/>
          <w:numId w:val="41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Delivered projects on time and on budget with a strong client focus.</w:t>
      </w:r>
    </w:p>
    <w:p w14:paraId="00B0C69C" w14:textId="77777777" w:rsidR="007746EB" w:rsidRPr="007746EB" w:rsidRDefault="007746EB" w:rsidP="007746EB">
      <w:pPr>
        <w:numPr>
          <w:ilvl w:val="0"/>
          <w:numId w:val="41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 xml:space="preserve">Developed and manage company websites including </w:t>
      </w:r>
      <w:hyperlink r:id="rId9" w:history="1">
        <w:r w:rsidRPr="007746EB">
          <w:rPr>
            <w:rFonts w:eastAsia="Times New Roman" w:cstheme="minorHAnsi"/>
            <w:color w:val="0000FF"/>
            <w:kern w:val="0"/>
            <w:u w:val="single"/>
            <w:lang w:eastAsia="en-US"/>
          </w:rPr>
          <w:t>www.w5consulting.com</w:t>
        </w:r>
      </w:hyperlink>
      <w:r w:rsidRPr="007746EB">
        <w:rPr>
          <w:rFonts w:eastAsia="Times New Roman" w:cstheme="minorHAnsi"/>
          <w:color w:val="auto"/>
          <w:kern w:val="0"/>
          <w:lang w:eastAsia="en-US"/>
        </w:rPr>
        <w:t xml:space="preserve"> and </w:t>
      </w:r>
      <w:hyperlink r:id="rId10" w:history="1">
        <w:r w:rsidRPr="007746EB">
          <w:rPr>
            <w:rFonts w:eastAsia="Times New Roman" w:cstheme="minorHAnsi"/>
            <w:color w:val="0000FF"/>
            <w:kern w:val="0"/>
            <w:u w:val="single"/>
            <w:lang w:eastAsia="en-US"/>
          </w:rPr>
          <w:t>www.complianceops.net</w:t>
        </w:r>
      </w:hyperlink>
      <w:r w:rsidRPr="007746EB">
        <w:rPr>
          <w:rFonts w:eastAsia="Times New Roman" w:cstheme="minorHAnsi"/>
          <w:color w:val="auto"/>
          <w:kern w:val="0"/>
          <w:lang w:eastAsia="en-US"/>
        </w:rPr>
        <w:t>.</w:t>
      </w:r>
    </w:p>
    <w:p w14:paraId="18BFEFCB" w14:textId="77777777" w:rsidR="007746EB" w:rsidRPr="007746EB" w:rsidRDefault="007746EB" w:rsidP="007746EB">
      <w:pPr>
        <w:numPr>
          <w:ilvl w:val="0"/>
          <w:numId w:val="41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Developed multiple websites across various environments, leveraging Azure cloud services.</w:t>
      </w:r>
    </w:p>
    <w:p w14:paraId="165EFD2A" w14:textId="77777777" w:rsidR="007746EB" w:rsidRPr="007746EB" w:rsidRDefault="007746EB" w:rsidP="007746EB">
      <w:pPr>
        <w:spacing w:before="0" w:after="100" w:afterAutospacing="1" w:line="240" w:lineRule="auto"/>
        <w:outlineLvl w:val="2"/>
        <w:rPr>
          <w:rFonts w:eastAsia="Times New Roman" w:cstheme="minorHAnsi"/>
          <w:b/>
          <w:bCs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Engagement Principal</w:t>
      </w:r>
    </w:p>
    <w:p w14:paraId="5522FEFF" w14:textId="77777777" w:rsidR="007746EB" w:rsidRPr="007746EB" w:rsidRDefault="007746EB" w:rsidP="007746EB">
      <w:p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Datum LLC, Denver, CO</w:t>
      </w:r>
      <w:r w:rsidRPr="007746EB">
        <w:rPr>
          <w:rFonts w:eastAsia="Times New Roman" w:cstheme="minorHAnsi"/>
          <w:color w:val="auto"/>
          <w:kern w:val="0"/>
          <w:lang w:eastAsia="en-US"/>
        </w:rPr>
        <w:t xml:space="preserve"> | </w:t>
      </w:r>
      <w:r w:rsidRPr="007746EB">
        <w:rPr>
          <w:rFonts w:eastAsia="Times New Roman" w:cstheme="minorHAnsi"/>
          <w:i/>
          <w:iCs/>
          <w:color w:val="auto"/>
          <w:kern w:val="0"/>
          <w:lang w:eastAsia="en-US"/>
        </w:rPr>
        <w:t>Jan 2017 – Jan 2018</w:t>
      </w:r>
    </w:p>
    <w:p w14:paraId="3A9D70D0" w14:textId="77777777" w:rsidR="007746EB" w:rsidRPr="007746EB" w:rsidRDefault="007746EB" w:rsidP="007746EB">
      <w:pPr>
        <w:numPr>
          <w:ilvl w:val="0"/>
          <w:numId w:val="42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Led web and digital transformation strategies emphasizing responsive and user-focused design.</w:t>
      </w:r>
    </w:p>
    <w:p w14:paraId="44FDBA92" w14:textId="77777777" w:rsidR="007746EB" w:rsidRPr="007746EB" w:rsidRDefault="007746EB" w:rsidP="007746EB">
      <w:pPr>
        <w:numPr>
          <w:ilvl w:val="0"/>
          <w:numId w:val="42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Configured domains, DNS records, and secure authentication processes.</w:t>
      </w:r>
    </w:p>
    <w:p w14:paraId="54EB592A" w14:textId="77777777" w:rsidR="007746EB" w:rsidRPr="007746EB" w:rsidRDefault="007746EB" w:rsidP="007746EB">
      <w:pPr>
        <w:numPr>
          <w:ilvl w:val="0"/>
          <w:numId w:val="42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Executed compliance solutions involving web governance and cloud analytics.</w:t>
      </w:r>
    </w:p>
    <w:p w14:paraId="63C89033" w14:textId="77777777" w:rsidR="007746EB" w:rsidRPr="007746EB" w:rsidRDefault="007746EB" w:rsidP="007746EB">
      <w:pPr>
        <w:numPr>
          <w:ilvl w:val="0"/>
          <w:numId w:val="42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Designed intuitive user interfaces for enhanced user experience.</w:t>
      </w:r>
    </w:p>
    <w:p w14:paraId="2050DC9B" w14:textId="77777777" w:rsidR="007746EB" w:rsidRPr="007746EB" w:rsidRDefault="007746EB" w:rsidP="007746EB">
      <w:pPr>
        <w:spacing w:before="0" w:after="100" w:afterAutospacing="1" w:line="240" w:lineRule="auto"/>
        <w:outlineLvl w:val="2"/>
        <w:rPr>
          <w:rFonts w:eastAsia="Times New Roman" w:cstheme="minorHAnsi"/>
          <w:b/>
          <w:bCs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Senior Practice Director</w:t>
      </w:r>
    </w:p>
    <w:p w14:paraId="592BE53F" w14:textId="77777777" w:rsidR="007746EB" w:rsidRPr="007746EB" w:rsidRDefault="007746EB" w:rsidP="007746EB">
      <w:p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Ciber, Denver, CO</w:t>
      </w:r>
      <w:r w:rsidRPr="007746EB">
        <w:rPr>
          <w:rFonts w:eastAsia="Times New Roman" w:cstheme="minorHAnsi"/>
          <w:color w:val="auto"/>
          <w:kern w:val="0"/>
          <w:lang w:eastAsia="en-US"/>
        </w:rPr>
        <w:t xml:space="preserve"> | </w:t>
      </w:r>
      <w:r w:rsidRPr="007746EB">
        <w:rPr>
          <w:rFonts w:eastAsia="Times New Roman" w:cstheme="minorHAnsi"/>
          <w:i/>
          <w:iCs/>
          <w:color w:val="auto"/>
          <w:kern w:val="0"/>
          <w:lang w:eastAsia="en-US"/>
        </w:rPr>
        <w:t>Mar 2014 – Jan 2017</w:t>
      </w:r>
    </w:p>
    <w:p w14:paraId="040691E9" w14:textId="77777777" w:rsidR="007746EB" w:rsidRPr="007746EB" w:rsidRDefault="007746EB" w:rsidP="007746EB">
      <w:pPr>
        <w:numPr>
          <w:ilvl w:val="0"/>
          <w:numId w:val="43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Directed cross-functional web and digital projects ensuring technical accuracy and usability.</w:t>
      </w:r>
    </w:p>
    <w:p w14:paraId="0B1839F7" w14:textId="77777777" w:rsidR="007746EB" w:rsidRPr="007746EB" w:rsidRDefault="007746EB" w:rsidP="007746EB">
      <w:pPr>
        <w:numPr>
          <w:ilvl w:val="0"/>
          <w:numId w:val="43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Managed a large technical team, emphasizing cloud delivery and client satisfaction.</w:t>
      </w:r>
    </w:p>
    <w:p w14:paraId="3B74738D" w14:textId="77777777" w:rsidR="007746EB" w:rsidRDefault="007746EB" w:rsidP="007746EB">
      <w:pPr>
        <w:numPr>
          <w:ilvl w:val="0"/>
          <w:numId w:val="43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Owned project lifecycle management, from design through deployment.</w:t>
      </w:r>
    </w:p>
    <w:p w14:paraId="1832E638" w14:textId="77777777" w:rsidR="007746EB" w:rsidRDefault="007746EB" w:rsidP="007746EB">
      <w:p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</w:p>
    <w:p w14:paraId="42A22857" w14:textId="77777777" w:rsidR="007746EB" w:rsidRDefault="007746EB" w:rsidP="007746EB">
      <w:p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</w:p>
    <w:p w14:paraId="295365A5" w14:textId="77777777" w:rsidR="007746EB" w:rsidRPr="007746EB" w:rsidRDefault="007746EB" w:rsidP="007746EB">
      <w:p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</w:p>
    <w:p w14:paraId="7D81B240" w14:textId="77777777" w:rsidR="007746EB" w:rsidRPr="007746EB" w:rsidRDefault="007746EB" w:rsidP="007746EB">
      <w:pPr>
        <w:spacing w:before="0" w:after="100" w:afterAutospacing="1" w:line="240" w:lineRule="auto"/>
        <w:outlineLvl w:val="2"/>
        <w:rPr>
          <w:rFonts w:eastAsia="Times New Roman" w:cstheme="minorHAnsi"/>
          <w:b/>
          <w:bCs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Technical Consultant</w:t>
      </w:r>
    </w:p>
    <w:p w14:paraId="73A02CC5" w14:textId="77777777" w:rsidR="007746EB" w:rsidRPr="007746EB" w:rsidRDefault="007746EB" w:rsidP="007746EB">
      <w:p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SAP, Denver, CO</w:t>
      </w:r>
      <w:r w:rsidRPr="007746EB">
        <w:rPr>
          <w:rFonts w:eastAsia="Times New Roman" w:cstheme="minorHAnsi"/>
          <w:color w:val="auto"/>
          <w:kern w:val="0"/>
          <w:lang w:eastAsia="en-US"/>
        </w:rPr>
        <w:t xml:space="preserve"> | </w:t>
      </w:r>
      <w:r w:rsidRPr="007746EB">
        <w:rPr>
          <w:rFonts w:eastAsia="Times New Roman" w:cstheme="minorHAnsi"/>
          <w:i/>
          <w:iCs/>
          <w:color w:val="auto"/>
          <w:kern w:val="0"/>
          <w:lang w:eastAsia="en-US"/>
        </w:rPr>
        <w:t>May 2006 – Mar 2014</w:t>
      </w:r>
    </w:p>
    <w:p w14:paraId="62E27494" w14:textId="2561B161" w:rsidR="007746EB" w:rsidRPr="007746EB" w:rsidRDefault="007746EB" w:rsidP="007746EB">
      <w:pPr>
        <w:numPr>
          <w:ilvl w:val="0"/>
          <w:numId w:val="44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 xml:space="preserve">Built and managed enterprise </w:t>
      </w:r>
      <w:r>
        <w:rPr>
          <w:rFonts w:eastAsia="Times New Roman" w:cstheme="minorHAnsi"/>
          <w:color w:val="auto"/>
          <w:kern w:val="0"/>
          <w:lang w:eastAsia="en-US"/>
        </w:rPr>
        <w:t>Teams</w:t>
      </w:r>
      <w:r w:rsidRPr="007746EB">
        <w:rPr>
          <w:rFonts w:eastAsia="Times New Roman" w:cstheme="minorHAnsi"/>
          <w:color w:val="auto"/>
          <w:kern w:val="0"/>
          <w:lang w:eastAsia="en-US"/>
        </w:rPr>
        <w:t>, ensuring seamless integration and optimal performance.</w:t>
      </w:r>
    </w:p>
    <w:p w14:paraId="1529F2A8" w14:textId="77777777" w:rsidR="007746EB" w:rsidRPr="007746EB" w:rsidRDefault="007746EB" w:rsidP="007746EB">
      <w:pPr>
        <w:numPr>
          <w:ilvl w:val="0"/>
          <w:numId w:val="44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Provided training and mentorship on web best practices and standards.</w:t>
      </w:r>
    </w:p>
    <w:p w14:paraId="054EC2CB" w14:textId="77777777" w:rsidR="007746EB" w:rsidRPr="007746EB" w:rsidRDefault="007746EB" w:rsidP="007746EB">
      <w:p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pict w14:anchorId="7F10134F">
          <v:rect id="_x0000_i1196" style="width:0;height:1.5pt" o:hralign="center" o:hrstd="t" o:hr="t" fillcolor="#a0a0a0" stroked="f"/>
        </w:pict>
      </w:r>
    </w:p>
    <w:p w14:paraId="39939C38" w14:textId="77777777" w:rsidR="007746EB" w:rsidRPr="007746EB" w:rsidRDefault="007746EB" w:rsidP="007746EB">
      <w:pPr>
        <w:spacing w:before="0" w:after="100" w:afterAutospacing="1" w:line="240" w:lineRule="auto"/>
        <w:outlineLvl w:val="1"/>
        <w:rPr>
          <w:rFonts w:eastAsia="Times New Roman" w:cstheme="minorHAnsi"/>
          <w:b/>
          <w:bCs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Education</w:t>
      </w:r>
    </w:p>
    <w:p w14:paraId="6EDCEC34" w14:textId="77777777" w:rsidR="007746EB" w:rsidRPr="007746EB" w:rsidRDefault="007746EB" w:rsidP="007746EB">
      <w:pPr>
        <w:numPr>
          <w:ilvl w:val="0"/>
          <w:numId w:val="45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Bachelor of Commerce</w:t>
      </w:r>
      <w:r w:rsidRPr="007746EB">
        <w:rPr>
          <w:rFonts w:eastAsia="Times New Roman" w:cstheme="minorHAnsi"/>
          <w:color w:val="auto"/>
          <w:kern w:val="0"/>
          <w:lang w:eastAsia="en-US"/>
        </w:rPr>
        <w:t>, Haskayne School of Business, University of Calgary, 1993</w:t>
      </w:r>
    </w:p>
    <w:p w14:paraId="2C5E7B41" w14:textId="77777777" w:rsidR="007746EB" w:rsidRPr="007746EB" w:rsidRDefault="007746EB" w:rsidP="007746EB">
      <w:pPr>
        <w:numPr>
          <w:ilvl w:val="0"/>
          <w:numId w:val="45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Information Technology (Honors)</w:t>
      </w:r>
      <w:r w:rsidRPr="007746EB">
        <w:rPr>
          <w:rFonts w:eastAsia="Times New Roman" w:cstheme="minorHAnsi"/>
          <w:color w:val="auto"/>
          <w:kern w:val="0"/>
          <w:lang w:eastAsia="en-US"/>
        </w:rPr>
        <w:t>, Southern Alberta Institute of Technology, 1998</w:t>
      </w:r>
    </w:p>
    <w:p w14:paraId="3FAB49E6" w14:textId="77777777" w:rsidR="007746EB" w:rsidRPr="007746EB" w:rsidRDefault="007746EB" w:rsidP="007746EB">
      <w:p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pict w14:anchorId="26C1BB35">
          <v:rect id="_x0000_i1197" style="width:0;height:1.5pt" o:hralign="center" o:hrstd="t" o:hr="t" fillcolor="#a0a0a0" stroked="f"/>
        </w:pict>
      </w:r>
    </w:p>
    <w:p w14:paraId="293EDBDD" w14:textId="77777777" w:rsidR="007746EB" w:rsidRPr="007746EB" w:rsidRDefault="007746EB" w:rsidP="007746EB">
      <w:pPr>
        <w:spacing w:before="0" w:after="100" w:afterAutospacing="1" w:line="240" w:lineRule="auto"/>
        <w:outlineLvl w:val="1"/>
        <w:rPr>
          <w:rFonts w:eastAsia="Times New Roman" w:cstheme="minorHAnsi"/>
          <w:b/>
          <w:bCs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Certifications</w:t>
      </w:r>
    </w:p>
    <w:p w14:paraId="6B8588EC" w14:textId="77777777" w:rsidR="007746EB" w:rsidRPr="007746EB" w:rsidRDefault="007746EB" w:rsidP="007746EB">
      <w:pPr>
        <w:numPr>
          <w:ilvl w:val="0"/>
          <w:numId w:val="46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Tableau 10 Training Essentials (2018)</w:t>
      </w:r>
    </w:p>
    <w:p w14:paraId="7CE2A531" w14:textId="77777777" w:rsidR="007746EB" w:rsidRPr="007746EB" w:rsidRDefault="007746EB" w:rsidP="007746EB">
      <w:pPr>
        <w:numPr>
          <w:ilvl w:val="0"/>
          <w:numId w:val="46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Techniques and Concepts of Big Data (2017)</w:t>
      </w:r>
    </w:p>
    <w:p w14:paraId="1DE83287" w14:textId="77777777" w:rsidR="007746EB" w:rsidRPr="007746EB" w:rsidRDefault="007746EB" w:rsidP="007746EB">
      <w:pPr>
        <w:numPr>
          <w:ilvl w:val="0"/>
          <w:numId w:val="46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Data Visualization – Denodo Certified (2021)</w:t>
      </w:r>
    </w:p>
    <w:p w14:paraId="6FE723E8" w14:textId="77777777" w:rsidR="007746EB" w:rsidRPr="007746EB" w:rsidRDefault="007746EB" w:rsidP="007746EB">
      <w:p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pict w14:anchorId="71379D51">
          <v:rect id="_x0000_i1198" style="width:0;height:1.5pt" o:hralign="center" o:hrstd="t" o:hr="t" fillcolor="#a0a0a0" stroked="f"/>
        </w:pict>
      </w:r>
    </w:p>
    <w:p w14:paraId="11596455" w14:textId="77777777" w:rsidR="007746EB" w:rsidRPr="007746EB" w:rsidRDefault="007746EB" w:rsidP="007746EB">
      <w:pPr>
        <w:spacing w:before="0" w:after="100" w:afterAutospacing="1" w:line="240" w:lineRule="auto"/>
        <w:outlineLvl w:val="1"/>
        <w:rPr>
          <w:rFonts w:eastAsia="Times New Roman" w:cstheme="minorHAnsi"/>
          <w:b/>
          <w:bCs/>
          <w:color w:val="auto"/>
          <w:kern w:val="0"/>
          <w:lang w:eastAsia="en-US"/>
        </w:rPr>
      </w:pPr>
      <w:r w:rsidRPr="007746EB">
        <w:rPr>
          <w:rFonts w:eastAsia="Times New Roman" w:cstheme="minorHAnsi"/>
          <w:b/>
          <w:bCs/>
          <w:color w:val="auto"/>
          <w:kern w:val="0"/>
          <w:lang w:eastAsia="en-US"/>
        </w:rPr>
        <w:t>Additional Activities</w:t>
      </w:r>
    </w:p>
    <w:p w14:paraId="2D6ADDD5" w14:textId="77777777" w:rsidR="007746EB" w:rsidRPr="007746EB" w:rsidRDefault="007746EB" w:rsidP="007746EB">
      <w:pPr>
        <w:numPr>
          <w:ilvl w:val="0"/>
          <w:numId w:val="47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Head Coach, Littleton Hockey</w:t>
      </w:r>
    </w:p>
    <w:p w14:paraId="77CCFCC2" w14:textId="77777777" w:rsidR="007746EB" w:rsidRPr="007746EB" w:rsidRDefault="007746EB" w:rsidP="007746EB">
      <w:pPr>
        <w:numPr>
          <w:ilvl w:val="0"/>
          <w:numId w:val="47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Blogger and Published Writer (Justice Matters Columnist - Grand Prairie Tribune)</w:t>
      </w:r>
    </w:p>
    <w:p w14:paraId="0E098A27" w14:textId="77777777" w:rsidR="007746EB" w:rsidRPr="007746EB" w:rsidRDefault="007746EB" w:rsidP="007746EB">
      <w:pPr>
        <w:numPr>
          <w:ilvl w:val="0"/>
          <w:numId w:val="47"/>
        </w:numPr>
        <w:spacing w:before="0" w:after="100" w:afterAutospacing="1" w:line="240" w:lineRule="auto"/>
        <w:rPr>
          <w:rFonts w:eastAsia="Times New Roman" w:cstheme="minorHAnsi"/>
          <w:color w:val="auto"/>
          <w:kern w:val="0"/>
          <w:lang w:eastAsia="en-US"/>
        </w:rPr>
      </w:pPr>
      <w:r w:rsidRPr="007746EB">
        <w:rPr>
          <w:rFonts w:eastAsia="Times New Roman" w:cstheme="minorHAnsi"/>
          <w:color w:val="auto"/>
          <w:kern w:val="0"/>
          <w:lang w:eastAsia="en-US"/>
        </w:rPr>
        <w:t>iPhone App Developer</w:t>
      </w:r>
    </w:p>
    <w:p w14:paraId="74D1E321" w14:textId="77777777" w:rsidR="00F65DBB" w:rsidRPr="007746EB" w:rsidRDefault="00F65DBB" w:rsidP="007746EB">
      <w:pPr>
        <w:spacing w:before="0" w:after="100" w:afterAutospacing="1" w:line="240" w:lineRule="auto"/>
        <w:rPr>
          <w:rFonts w:cstheme="minorHAnsi"/>
        </w:rPr>
      </w:pPr>
    </w:p>
    <w:sectPr w:rsidR="00F65DBB" w:rsidRPr="007746EB" w:rsidSect="00134448">
      <w:footerReference w:type="default" r:id="rId11"/>
      <w:pgSz w:w="12240" w:h="15840" w:code="1"/>
      <w:pgMar w:top="0" w:right="1080" w:bottom="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9A1FF" w14:textId="77777777" w:rsidR="00510029" w:rsidRDefault="00510029">
      <w:pPr>
        <w:spacing w:before="0" w:after="0" w:line="240" w:lineRule="auto"/>
      </w:pPr>
      <w:r>
        <w:separator/>
      </w:r>
    </w:p>
  </w:endnote>
  <w:endnote w:type="continuationSeparator" w:id="0">
    <w:p w14:paraId="7344BAAD" w14:textId="77777777" w:rsidR="00510029" w:rsidRDefault="005100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  <w:tblDescription w:val="Footer table"/>
    </w:tblPr>
    <w:tblGrid>
      <w:gridCol w:w="5033"/>
      <w:gridCol w:w="5047"/>
    </w:tblGrid>
    <w:tr w:rsidR="00D86A0E" w14:paraId="3DEE979E" w14:textId="77777777">
      <w:tc>
        <w:tcPr>
          <w:tcW w:w="5148" w:type="dxa"/>
        </w:tcPr>
        <w:p w14:paraId="0101AC1A" w14:textId="77777777" w:rsidR="00D86A0E" w:rsidRDefault="000171CE">
          <w:pPr>
            <w:pStyle w:val="Footer"/>
          </w:pPr>
          <w:r>
            <w:t xml:space="preserve">Page |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sdt>
        <w:sdtPr>
          <w:alias w:val="Your Name"/>
          <w:tag w:val=""/>
          <w:id w:val="-1650897978"/>
          <w:placeholder>
            <w:docPart w:val="E83A1318C97B49848C2A0E8F8D7D108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5148" w:type="dxa"/>
            </w:tcPr>
            <w:p w14:paraId="3833FFF1" w14:textId="54385AF9" w:rsidR="00D86A0E" w:rsidRDefault="00204957">
              <w:pPr>
                <w:pStyle w:val="Footer"/>
                <w:jc w:val="right"/>
              </w:pPr>
              <w:r>
                <w:t xml:space="preserve">Darrin Joncas: TECHNICAL </w:t>
              </w:r>
            </w:p>
          </w:tc>
        </w:sdtContent>
      </w:sdt>
    </w:tr>
  </w:tbl>
  <w:p w14:paraId="053B7041" w14:textId="77777777" w:rsidR="00D86A0E" w:rsidRDefault="00D86A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BB34E" w14:textId="77777777" w:rsidR="00510029" w:rsidRDefault="00510029">
      <w:pPr>
        <w:spacing w:before="0" w:after="0" w:line="240" w:lineRule="auto"/>
      </w:pPr>
      <w:r>
        <w:separator/>
      </w:r>
    </w:p>
  </w:footnote>
  <w:footnote w:type="continuationSeparator" w:id="0">
    <w:p w14:paraId="14648B9C" w14:textId="77777777" w:rsidR="00510029" w:rsidRDefault="0051002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8E0"/>
    <w:multiLevelType w:val="multilevel"/>
    <w:tmpl w:val="FDB8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733F"/>
    <w:multiLevelType w:val="multilevel"/>
    <w:tmpl w:val="0470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C5921"/>
    <w:multiLevelType w:val="hybridMultilevel"/>
    <w:tmpl w:val="F9A8341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08A00754"/>
    <w:multiLevelType w:val="multilevel"/>
    <w:tmpl w:val="B190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B5FA2"/>
    <w:multiLevelType w:val="multilevel"/>
    <w:tmpl w:val="1916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3161E"/>
    <w:multiLevelType w:val="multilevel"/>
    <w:tmpl w:val="4900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60B56"/>
    <w:multiLevelType w:val="hybridMultilevel"/>
    <w:tmpl w:val="9300D896"/>
    <w:lvl w:ilvl="0" w:tplc="0B728B18">
      <w:numFmt w:val="bullet"/>
      <w:lvlText w:val="•"/>
      <w:lvlJc w:val="left"/>
      <w:pPr>
        <w:ind w:left="765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97F4B03"/>
    <w:multiLevelType w:val="hybridMultilevel"/>
    <w:tmpl w:val="02B88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773BF"/>
    <w:multiLevelType w:val="hybridMultilevel"/>
    <w:tmpl w:val="86C48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B3453"/>
    <w:multiLevelType w:val="multilevel"/>
    <w:tmpl w:val="28D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D0F94"/>
    <w:multiLevelType w:val="multilevel"/>
    <w:tmpl w:val="94A0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B55C7"/>
    <w:multiLevelType w:val="multilevel"/>
    <w:tmpl w:val="07EE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94F5D"/>
    <w:multiLevelType w:val="hybridMultilevel"/>
    <w:tmpl w:val="BD0C1CC2"/>
    <w:lvl w:ilvl="0" w:tplc="04090001">
      <w:start w:val="1"/>
      <w:numFmt w:val="bullet"/>
      <w:lvlText w:val=""/>
      <w:lvlJc w:val="left"/>
      <w:pPr>
        <w:ind w:left="63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4" w:hanging="360"/>
      </w:pPr>
      <w:rPr>
        <w:rFonts w:ascii="Courier New" w:hAnsi="Courier New" w:cs="Times" w:hint="default"/>
      </w:rPr>
    </w:lvl>
    <w:lvl w:ilvl="2" w:tplc="04090005" w:tentative="1">
      <w:start w:val="1"/>
      <w:numFmt w:val="bullet"/>
      <w:lvlText w:val=""/>
      <w:lvlJc w:val="left"/>
      <w:pPr>
        <w:ind w:left="20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4" w:hanging="360"/>
      </w:pPr>
      <w:rPr>
        <w:rFonts w:ascii="Courier New" w:hAnsi="Courier New" w:cs="Times" w:hint="default"/>
      </w:rPr>
    </w:lvl>
    <w:lvl w:ilvl="5" w:tplc="04090005" w:tentative="1">
      <w:start w:val="1"/>
      <w:numFmt w:val="bullet"/>
      <w:lvlText w:val=""/>
      <w:lvlJc w:val="left"/>
      <w:pPr>
        <w:ind w:left="42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Times" w:hint="default"/>
      </w:rPr>
    </w:lvl>
    <w:lvl w:ilvl="8" w:tplc="0409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</w:abstractNum>
  <w:abstractNum w:abstractNumId="13" w15:restartNumberingAfterBreak="0">
    <w:nsid w:val="287E14DB"/>
    <w:multiLevelType w:val="hybridMultilevel"/>
    <w:tmpl w:val="8ECC960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A3441A8"/>
    <w:multiLevelType w:val="hybridMultilevel"/>
    <w:tmpl w:val="3BF0DBAC"/>
    <w:lvl w:ilvl="0" w:tplc="0B728B18">
      <w:numFmt w:val="bullet"/>
      <w:lvlText w:val="•"/>
      <w:lvlJc w:val="left"/>
      <w:pPr>
        <w:ind w:left="765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051B98"/>
    <w:multiLevelType w:val="hybridMultilevel"/>
    <w:tmpl w:val="98F8D2AA"/>
    <w:lvl w:ilvl="0" w:tplc="FFE452A0">
      <w:start w:val="2017"/>
      <w:numFmt w:val="bullet"/>
      <w:lvlText w:val="•"/>
      <w:lvlJc w:val="left"/>
      <w:pPr>
        <w:ind w:left="720" w:hanging="675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7820AC"/>
    <w:multiLevelType w:val="hybridMultilevel"/>
    <w:tmpl w:val="47001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E16CD"/>
    <w:multiLevelType w:val="hybridMultilevel"/>
    <w:tmpl w:val="ECA0749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3C280F81"/>
    <w:multiLevelType w:val="multilevel"/>
    <w:tmpl w:val="F25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85998"/>
    <w:multiLevelType w:val="multilevel"/>
    <w:tmpl w:val="C8C8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32F7F"/>
    <w:multiLevelType w:val="hybridMultilevel"/>
    <w:tmpl w:val="C2642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4F1A07"/>
    <w:multiLevelType w:val="hybridMultilevel"/>
    <w:tmpl w:val="5BC4D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F769F1"/>
    <w:multiLevelType w:val="hybridMultilevel"/>
    <w:tmpl w:val="FF2256A2"/>
    <w:lvl w:ilvl="0" w:tplc="FFE452A0">
      <w:start w:val="2017"/>
      <w:numFmt w:val="bullet"/>
      <w:lvlText w:val="•"/>
      <w:lvlJc w:val="left"/>
      <w:pPr>
        <w:ind w:left="720" w:hanging="675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1A0C84"/>
    <w:multiLevelType w:val="multilevel"/>
    <w:tmpl w:val="B148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64F01"/>
    <w:multiLevelType w:val="hybridMultilevel"/>
    <w:tmpl w:val="2312F33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5" w15:restartNumberingAfterBreak="0">
    <w:nsid w:val="4D452845"/>
    <w:multiLevelType w:val="hybridMultilevel"/>
    <w:tmpl w:val="4370A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7C433A"/>
    <w:multiLevelType w:val="hybridMultilevel"/>
    <w:tmpl w:val="AE5A4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2608C"/>
    <w:multiLevelType w:val="multilevel"/>
    <w:tmpl w:val="40D6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C40B8"/>
    <w:multiLevelType w:val="multilevel"/>
    <w:tmpl w:val="156C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C28A5"/>
    <w:multiLevelType w:val="multilevel"/>
    <w:tmpl w:val="FEEC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D173D"/>
    <w:multiLevelType w:val="hybridMultilevel"/>
    <w:tmpl w:val="6D1E8B92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1" w15:restartNumberingAfterBreak="0">
    <w:nsid w:val="5F8652C5"/>
    <w:multiLevelType w:val="hybridMultilevel"/>
    <w:tmpl w:val="537E97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FED48B7"/>
    <w:multiLevelType w:val="hybridMultilevel"/>
    <w:tmpl w:val="9EC6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017D1"/>
    <w:multiLevelType w:val="hybridMultilevel"/>
    <w:tmpl w:val="E264CA32"/>
    <w:lvl w:ilvl="0" w:tplc="FFE452A0">
      <w:start w:val="2017"/>
      <w:numFmt w:val="bullet"/>
      <w:lvlText w:val="•"/>
      <w:lvlJc w:val="left"/>
      <w:pPr>
        <w:ind w:left="720" w:hanging="675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4860C1"/>
    <w:multiLevelType w:val="multilevel"/>
    <w:tmpl w:val="3326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AA559F"/>
    <w:multiLevelType w:val="multilevel"/>
    <w:tmpl w:val="DB3A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5803C9"/>
    <w:multiLevelType w:val="hybridMultilevel"/>
    <w:tmpl w:val="B586690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7" w15:restartNumberingAfterBreak="0">
    <w:nsid w:val="6FCF16B9"/>
    <w:multiLevelType w:val="multilevel"/>
    <w:tmpl w:val="B7BA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916E2F"/>
    <w:multiLevelType w:val="hybridMultilevel"/>
    <w:tmpl w:val="C4DEFB70"/>
    <w:lvl w:ilvl="0" w:tplc="FFE452A0">
      <w:start w:val="2017"/>
      <w:numFmt w:val="bullet"/>
      <w:lvlText w:val="•"/>
      <w:lvlJc w:val="left"/>
      <w:pPr>
        <w:ind w:left="720" w:hanging="675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9" w15:restartNumberingAfterBreak="0">
    <w:nsid w:val="744C4B62"/>
    <w:multiLevelType w:val="multilevel"/>
    <w:tmpl w:val="52DA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D4A9B"/>
    <w:multiLevelType w:val="hybridMultilevel"/>
    <w:tmpl w:val="BF887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49254E"/>
    <w:multiLevelType w:val="hybridMultilevel"/>
    <w:tmpl w:val="D9984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4C571A"/>
    <w:multiLevelType w:val="multilevel"/>
    <w:tmpl w:val="806E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E784E"/>
    <w:multiLevelType w:val="multilevel"/>
    <w:tmpl w:val="2E6C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FB016C"/>
    <w:multiLevelType w:val="multilevel"/>
    <w:tmpl w:val="8EA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843CE"/>
    <w:multiLevelType w:val="multilevel"/>
    <w:tmpl w:val="F916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724F18"/>
    <w:multiLevelType w:val="hybridMultilevel"/>
    <w:tmpl w:val="1C261FC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428232933">
    <w:abstractNumId w:val="41"/>
  </w:num>
  <w:num w:numId="2" w16cid:durableId="2049990136">
    <w:abstractNumId w:val="25"/>
  </w:num>
  <w:num w:numId="3" w16cid:durableId="2068723875">
    <w:abstractNumId w:val="38"/>
  </w:num>
  <w:num w:numId="4" w16cid:durableId="638926494">
    <w:abstractNumId w:val="33"/>
  </w:num>
  <w:num w:numId="5" w16cid:durableId="358896491">
    <w:abstractNumId w:val="15"/>
  </w:num>
  <w:num w:numId="6" w16cid:durableId="145557871">
    <w:abstractNumId w:val="22"/>
  </w:num>
  <w:num w:numId="7" w16cid:durableId="2089694304">
    <w:abstractNumId w:val="12"/>
  </w:num>
  <w:num w:numId="8" w16cid:durableId="1967463296">
    <w:abstractNumId w:val="31"/>
  </w:num>
  <w:num w:numId="9" w16cid:durableId="917326250">
    <w:abstractNumId w:val="21"/>
  </w:num>
  <w:num w:numId="10" w16cid:durableId="1784228593">
    <w:abstractNumId w:val="8"/>
  </w:num>
  <w:num w:numId="11" w16cid:durableId="1175922410">
    <w:abstractNumId w:val="7"/>
  </w:num>
  <w:num w:numId="12" w16cid:durableId="636491435">
    <w:abstractNumId w:val="46"/>
  </w:num>
  <w:num w:numId="13" w16cid:durableId="370886026">
    <w:abstractNumId w:val="17"/>
  </w:num>
  <w:num w:numId="14" w16cid:durableId="2119175854">
    <w:abstractNumId w:val="13"/>
  </w:num>
  <w:num w:numId="15" w16cid:durableId="1914898813">
    <w:abstractNumId w:val="20"/>
  </w:num>
  <w:num w:numId="16" w16cid:durableId="1892426660">
    <w:abstractNumId w:val="36"/>
  </w:num>
  <w:num w:numId="17" w16cid:durableId="2110658051">
    <w:abstractNumId w:val="6"/>
  </w:num>
  <w:num w:numId="18" w16cid:durableId="1159426664">
    <w:abstractNumId w:val="16"/>
  </w:num>
  <w:num w:numId="19" w16cid:durableId="276179211">
    <w:abstractNumId w:val="14"/>
  </w:num>
  <w:num w:numId="20" w16cid:durableId="422453762">
    <w:abstractNumId w:val="5"/>
  </w:num>
  <w:num w:numId="21" w16cid:durableId="360667417">
    <w:abstractNumId w:val="24"/>
  </w:num>
  <w:num w:numId="22" w16cid:durableId="1319992991">
    <w:abstractNumId w:val="40"/>
  </w:num>
  <w:num w:numId="23" w16cid:durableId="1704623746">
    <w:abstractNumId w:val="3"/>
  </w:num>
  <w:num w:numId="24" w16cid:durableId="47263639">
    <w:abstractNumId w:val="18"/>
  </w:num>
  <w:num w:numId="25" w16cid:durableId="79722599">
    <w:abstractNumId w:val="44"/>
  </w:num>
  <w:num w:numId="26" w16cid:durableId="200024109">
    <w:abstractNumId w:val="23"/>
  </w:num>
  <w:num w:numId="27" w16cid:durableId="1746099421">
    <w:abstractNumId w:val="11"/>
  </w:num>
  <w:num w:numId="28" w16cid:durableId="945579173">
    <w:abstractNumId w:val="32"/>
  </w:num>
  <w:num w:numId="29" w16cid:durableId="547686086">
    <w:abstractNumId w:val="2"/>
  </w:num>
  <w:num w:numId="30" w16cid:durableId="1341080145">
    <w:abstractNumId w:val="30"/>
  </w:num>
  <w:num w:numId="31" w16cid:durableId="1317340622">
    <w:abstractNumId w:val="26"/>
  </w:num>
  <w:num w:numId="32" w16cid:durableId="874388708">
    <w:abstractNumId w:val="37"/>
  </w:num>
  <w:num w:numId="33" w16cid:durableId="1466853465">
    <w:abstractNumId w:val="0"/>
  </w:num>
  <w:num w:numId="34" w16cid:durableId="91972977">
    <w:abstractNumId w:val="29"/>
  </w:num>
  <w:num w:numId="35" w16cid:durableId="1115179499">
    <w:abstractNumId w:val="35"/>
  </w:num>
  <w:num w:numId="36" w16cid:durableId="272177724">
    <w:abstractNumId w:val="42"/>
  </w:num>
  <w:num w:numId="37" w16cid:durableId="1080982276">
    <w:abstractNumId w:val="34"/>
  </w:num>
  <w:num w:numId="38" w16cid:durableId="101270728">
    <w:abstractNumId w:val="39"/>
  </w:num>
  <w:num w:numId="39" w16cid:durableId="920065590">
    <w:abstractNumId w:val="27"/>
  </w:num>
  <w:num w:numId="40" w16cid:durableId="1099179207">
    <w:abstractNumId w:val="45"/>
  </w:num>
  <w:num w:numId="41" w16cid:durableId="472989983">
    <w:abstractNumId w:val="28"/>
  </w:num>
  <w:num w:numId="42" w16cid:durableId="1791895694">
    <w:abstractNumId w:val="1"/>
  </w:num>
  <w:num w:numId="43" w16cid:durableId="999965638">
    <w:abstractNumId w:val="9"/>
  </w:num>
  <w:num w:numId="44" w16cid:durableId="965895352">
    <w:abstractNumId w:val="19"/>
  </w:num>
  <w:num w:numId="45" w16cid:durableId="899944072">
    <w:abstractNumId w:val="43"/>
  </w:num>
  <w:num w:numId="46" w16cid:durableId="1540625069">
    <w:abstractNumId w:val="4"/>
  </w:num>
  <w:num w:numId="47" w16cid:durableId="10734274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0D"/>
    <w:rsid w:val="000171CE"/>
    <w:rsid w:val="00017331"/>
    <w:rsid w:val="000337EB"/>
    <w:rsid w:val="00084F3F"/>
    <w:rsid w:val="000879B7"/>
    <w:rsid w:val="00134448"/>
    <w:rsid w:val="001769CF"/>
    <w:rsid w:val="0017779B"/>
    <w:rsid w:val="001E7448"/>
    <w:rsid w:val="00204957"/>
    <w:rsid w:val="002116E1"/>
    <w:rsid w:val="00235261"/>
    <w:rsid w:val="00286019"/>
    <w:rsid w:val="00290C0B"/>
    <w:rsid w:val="00296EAB"/>
    <w:rsid w:val="002A220D"/>
    <w:rsid w:val="002A51EA"/>
    <w:rsid w:val="002C2AA6"/>
    <w:rsid w:val="002E0B43"/>
    <w:rsid w:val="002E0FE1"/>
    <w:rsid w:val="002F3679"/>
    <w:rsid w:val="00306BDB"/>
    <w:rsid w:val="0031337E"/>
    <w:rsid w:val="00320A3F"/>
    <w:rsid w:val="00323277"/>
    <w:rsid w:val="00344693"/>
    <w:rsid w:val="00344D07"/>
    <w:rsid w:val="00384555"/>
    <w:rsid w:val="003B313B"/>
    <w:rsid w:val="003E598F"/>
    <w:rsid w:val="003E626D"/>
    <w:rsid w:val="004074F3"/>
    <w:rsid w:val="00430A84"/>
    <w:rsid w:val="0044075D"/>
    <w:rsid w:val="00446B7A"/>
    <w:rsid w:val="00475F6A"/>
    <w:rsid w:val="00495F40"/>
    <w:rsid w:val="004B5C27"/>
    <w:rsid w:val="004C7915"/>
    <w:rsid w:val="004D2CD9"/>
    <w:rsid w:val="004E6E71"/>
    <w:rsid w:val="004F3385"/>
    <w:rsid w:val="004F7890"/>
    <w:rsid w:val="00510029"/>
    <w:rsid w:val="00510129"/>
    <w:rsid w:val="005207E6"/>
    <w:rsid w:val="005529C8"/>
    <w:rsid w:val="00570343"/>
    <w:rsid w:val="00584348"/>
    <w:rsid w:val="005E77A1"/>
    <w:rsid w:val="006142CE"/>
    <w:rsid w:val="0062475B"/>
    <w:rsid w:val="0062738E"/>
    <w:rsid w:val="006E5370"/>
    <w:rsid w:val="00722BBE"/>
    <w:rsid w:val="00772FF7"/>
    <w:rsid w:val="007746EB"/>
    <w:rsid w:val="00795C52"/>
    <w:rsid w:val="007A55AF"/>
    <w:rsid w:val="007B2584"/>
    <w:rsid w:val="007F425C"/>
    <w:rsid w:val="00801922"/>
    <w:rsid w:val="00803E4A"/>
    <w:rsid w:val="00806A4C"/>
    <w:rsid w:val="00812302"/>
    <w:rsid w:val="00813606"/>
    <w:rsid w:val="00823C0A"/>
    <w:rsid w:val="00850CA7"/>
    <w:rsid w:val="008526F2"/>
    <w:rsid w:val="008A26D7"/>
    <w:rsid w:val="008A6B4B"/>
    <w:rsid w:val="008C1320"/>
    <w:rsid w:val="008C6883"/>
    <w:rsid w:val="009161C3"/>
    <w:rsid w:val="00952F35"/>
    <w:rsid w:val="0096532D"/>
    <w:rsid w:val="009904FE"/>
    <w:rsid w:val="009A2F2A"/>
    <w:rsid w:val="009B3B02"/>
    <w:rsid w:val="009D60DE"/>
    <w:rsid w:val="00A00E6C"/>
    <w:rsid w:val="00A2747B"/>
    <w:rsid w:val="00A32AD2"/>
    <w:rsid w:val="00A6098F"/>
    <w:rsid w:val="00A702F2"/>
    <w:rsid w:val="00AA64EC"/>
    <w:rsid w:val="00AB66B3"/>
    <w:rsid w:val="00B72DF1"/>
    <w:rsid w:val="00B7458B"/>
    <w:rsid w:val="00B87D17"/>
    <w:rsid w:val="00BB0DD4"/>
    <w:rsid w:val="00BB7AB7"/>
    <w:rsid w:val="00BC7146"/>
    <w:rsid w:val="00BE4C39"/>
    <w:rsid w:val="00BE6D51"/>
    <w:rsid w:val="00BF2D13"/>
    <w:rsid w:val="00C22546"/>
    <w:rsid w:val="00C53E90"/>
    <w:rsid w:val="00C94613"/>
    <w:rsid w:val="00D0701B"/>
    <w:rsid w:val="00D82392"/>
    <w:rsid w:val="00D86A0E"/>
    <w:rsid w:val="00DB1E18"/>
    <w:rsid w:val="00DB219F"/>
    <w:rsid w:val="00E250B5"/>
    <w:rsid w:val="00E31441"/>
    <w:rsid w:val="00E33BFA"/>
    <w:rsid w:val="00E34055"/>
    <w:rsid w:val="00E43B30"/>
    <w:rsid w:val="00E83F11"/>
    <w:rsid w:val="00EC389C"/>
    <w:rsid w:val="00EE04B7"/>
    <w:rsid w:val="00F02225"/>
    <w:rsid w:val="00F40962"/>
    <w:rsid w:val="00F5165B"/>
    <w:rsid w:val="00F617F6"/>
    <w:rsid w:val="00F65DBB"/>
    <w:rsid w:val="00F915B4"/>
    <w:rsid w:val="00FB4843"/>
    <w:rsid w:val="00FC54C7"/>
    <w:rsid w:val="00FD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35F80"/>
  <w15:chartTrackingRefBased/>
  <w15:docId w15:val="{3F5CC84B-EC3F-4267-B53C-2ADAB0A21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/>
    <w:lsdException w:name="heading 4" w:semiHidden="1" w:uiPriority="18" w:unhideWhenUsed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/>
    <w:lsdException w:name="Date" w:semiHidden="1" w:uiPriority="8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418AB3" w:themeColor="accent1"/>
      <w:sz w:val="21"/>
      <w:szCs w:val="21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18AB3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18AB3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445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445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1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18AB3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18AB3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04458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04458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418AB3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18AB3" w:themeColor="accent1"/>
        <w:sz w:val="22"/>
      </w:rPr>
    </w:tblStylePr>
    <w:tblStylePr w:type="firstCol">
      <w:rPr>
        <w:b/>
      </w:rPr>
    </w:tblStylePr>
  </w:style>
  <w:style w:type="character" w:styleId="Emphasis">
    <w:name w:val="Emphasis"/>
    <w:basedOn w:val="DefaultParagraphFont"/>
    <w:unhideWhenUsed/>
    <w:qFormat/>
    <w:rPr>
      <w:color w:val="418AB3" w:themeColor="accent1"/>
    </w:rPr>
  </w:style>
  <w:style w:type="paragraph" w:customStyle="1" w:styleId="ContactInfo">
    <w:name w:val="Contact Info"/>
    <w:basedOn w:val="Normal"/>
    <w:qFormat/>
    <w:pPr>
      <w:spacing w:after="0" w:line="240" w:lineRule="auto"/>
      <w:jc w:val="right"/>
    </w:pPr>
    <w:rPr>
      <w:sz w:val="18"/>
      <w:szCs w:val="18"/>
    </w:rPr>
  </w:style>
  <w:style w:type="paragraph" w:customStyle="1" w:styleId="Name">
    <w:name w:val="Name"/>
    <w:basedOn w:val="Normal"/>
    <w:next w:val="Normal"/>
    <w:qFormat/>
    <w:pPr>
      <w:pBdr>
        <w:top w:val="single" w:sz="4" w:space="4" w:color="418AB3" w:themeColor="accent1"/>
        <w:left w:val="single" w:sz="4" w:space="6" w:color="418AB3" w:themeColor="accent1"/>
        <w:bottom w:val="single" w:sz="4" w:space="4" w:color="418AB3" w:themeColor="accent1"/>
        <w:right w:val="single" w:sz="4" w:space="6" w:color="418AB3" w:themeColor="accent1"/>
      </w:pBdr>
      <w:shd w:val="clear" w:color="auto" w:fill="418AB3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0"/>
    </w:rPr>
  </w:style>
  <w:style w:type="paragraph" w:customStyle="1" w:styleId="Endigm1">
    <w:name w:val="Endigm1"/>
    <w:link w:val="Endigm1Char"/>
    <w:qFormat/>
    <w:rsid w:val="002A220D"/>
    <w:pPr>
      <w:spacing w:before="0" w:after="0" w:line="240" w:lineRule="auto"/>
    </w:pPr>
    <w:rPr>
      <w:kern w:val="20"/>
    </w:rPr>
  </w:style>
  <w:style w:type="paragraph" w:styleId="ListParagraph">
    <w:name w:val="List Paragraph"/>
    <w:basedOn w:val="Normal"/>
    <w:uiPriority w:val="34"/>
    <w:qFormat/>
    <w:rsid w:val="007F425C"/>
    <w:pPr>
      <w:spacing w:before="0" w:line="259" w:lineRule="auto"/>
      <w:ind w:left="720"/>
      <w:contextualSpacing/>
    </w:pPr>
    <w:rPr>
      <w:color w:val="auto"/>
      <w:kern w:val="0"/>
      <w:sz w:val="22"/>
      <w:szCs w:val="22"/>
      <w:lang w:eastAsia="en-US"/>
    </w:rPr>
  </w:style>
  <w:style w:type="character" w:customStyle="1" w:styleId="Endigm1Char">
    <w:name w:val="Endigm1 Char"/>
    <w:basedOn w:val="DefaultParagraphFont"/>
    <w:link w:val="Endigm1"/>
    <w:rsid w:val="002A220D"/>
    <w:rPr>
      <w:kern w:val="20"/>
    </w:rPr>
  </w:style>
  <w:style w:type="character" w:customStyle="1" w:styleId="pv-accomplishment-entitydate">
    <w:name w:val="pv-accomplishment-entity__date"/>
    <w:basedOn w:val="DefaultParagraphFont"/>
    <w:rsid w:val="007F425C"/>
  </w:style>
  <w:style w:type="character" w:customStyle="1" w:styleId="visually-hidden">
    <w:name w:val="visually-hidden"/>
    <w:basedOn w:val="DefaultParagraphFont"/>
    <w:rsid w:val="007F425C"/>
  </w:style>
  <w:style w:type="character" w:styleId="Hyperlink">
    <w:name w:val="Hyperlink"/>
    <w:basedOn w:val="DefaultParagraphFont"/>
    <w:uiPriority w:val="99"/>
    <w:unhideWhenUsed/>
    <w:rsid w:val="007F425C"/>
    <w:rPr>
      <w:color w:val="F59E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25C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012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0129"/>
    <w:rPr>
      <w:rFonts w:ascii="Segoe UI" w:hAnsi="Segoe UI" w:cs="Segoe UI"/>
      <w:kern w:val="20"/>
      <w:sz w:val="18"/>
      <w:szCs w:val="18"/>
    </w:rPr>
  </w:style>
  <w:style w:type="paragraph" w:customStyle="1" w:styleId="skill-item">
    <w:name w:val="skill-item"/>
    <w:basedOn w:val="Normal"/>
    <w:rsid w:val="007A5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6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8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73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9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5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9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8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www.complianceops.net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w5consulting.com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joncas\AppData\Roaming\Microsoft\Templates\Functional%20resume%20(Simpl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3A1318C97B49848C2A0E8F8D7D1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5F988-80DA-4A80-9E5C-D214D3148731}"/>
      </w:docPartPr>
      <w:docPartBody>
        <w:p w:rsidR="007A39A3" w:rsidRDefault="00FA3066">
          <w:pPr>
            <w:pStyle w:val="E83A1318C97B49848C2A0E8F8D7D1080"/>
          </w:pPr>
          <w:r>
            <w:t>You might want to include your GPA here and a brief summary of relevant coursework, awards, and honors.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47"/>
    <w:rsid w:val="000169F2"/>
    <w:rsid w:val="000B716E"/>
    <w:rsid w:val="002A78A5"/>
    <w:rsid w:val="00314401"/>
    <w:rsid w:val="003159D8"/>
    <w:rsid w:val="00446E12"/>
    <w:rsid w:val="00640114"/>
    <w:rsid w:val="00760A4E"/>
    <w:rsid w:val="0077189C"/>
    <w:rsid w:val="007767C1"/>
    <w:rsid w:val="007A39A3"/>
    <w:rsid w:val="008A4106"/>
    <w:rsid w:val="008F1AEB"/>
    <w:rsid w:val="009046EB"/>
    <w:rsid w:val="00C20F47"/>
    <w:rsid w:val="00CE08D8"/>
    <w:rsid w:val="00DA0630"/>
    <w:rsid w:val="00EE04B7"/>
    <w:rsid w:val="00F95399"/>
    <w:rsid w:val="00FA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nhideWhenUsed/>
    <w:qFormat/>
    <w:rPr>
      <w:color w:val="156082" w:themeColor="accent1"/>
    </w:rPr>
  </w:style>
  <w:style w:type="character" w:styleId="PlaceholderText">
    <w:name w:val="Placeholder Text"/>
    <w:basedOn w:val="DefaultParagraphFont"/>
    <w:uiPriority w:val="99"/>
    <w:semiHidden/>
    <w:rsid w:val="00C20F47"/>
    <w:rPr>
      <w:color w:val="808080"/>
    </w:rPr>
  </w:style>
  <w:style w:type="paragraph" w:customStyle="1" w:styleId="CA0FDD3D6E3A4BDDBE313DA8B46B346B">
    <w:name w:val="CA0FDD3D6E3A4BDDBE313DA8B46B346B"/>
  </w:style>
  <w:style w:type="paragraph" w:customStyle="1" w:styleId="B0B29D6EC3594B4ABC0752EC8F4A4527">
    <w:name w:val="B0B29D6EC3594B4ABC0752EC8F4A4527"/>
  </w:style>
  <w:style w:type="paragraph" w:customStyle="1" w:styleId="53EF2C8C339F499B89E3FF5DE81F2718">
    <w:name w:val="53EF2C8C339F499B89E3FF5DE81F2718"/>
  </w:style>
  <w:style w:type="paragraph" w:customStyle="1" w:styleId="E83A1318C97B49848C2A0E8F8D7D1080">
    <w:name w:val="E83A1318C97B49848C2A0E8F8D7D10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4F725E2-5EB5-4963-AD57-B1E2DB38AC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 (Simple design).dotx</Template>
  <TotalTime>185</TotalTime>
  <Pages>2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Darrin Joncas: TECHNICAL</dc:creator>
  <cp:keywords/>
  <cp:lastModifiedBy>Darrin Joncas</cp:lastModifiedBy>
  <cp:revision>6</cp:revision>
  <cp:lastPrinted>2021-10-14T19:09:00Z</cp:lastPrinted>
  <dcterms:created xsi:type="dcterms:W3CDTF">2023-10-26T19:13:00Z</dcterms:created>
  <dcterms:modified xsi:type="dcterms:W3CDTF">2025-04-02T16:25:00Z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TC034630699991</vt:lpwstr>
  </property>
</Properties>
</file>