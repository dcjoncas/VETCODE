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1E71C" w14:textId="77777777" w:rsidR="00D86A0E" w:rsidRDefault="00D86A0E">
      <w:pPr>
        <w:pStyle w:val="ContactInfo"/>
      </w:pPr>
    </w:p>
    <w:p w14:paraId="715C0BC3" w14:textId="77777777" w:rsidR="00D86A0E" w:rsidRDefault="00D86A0E">
      <w:pPr>
        <w:pStyle w:val="ContactInfo"/>
      </w:pPr>
    </w:p>
    <w:p w14:paraId="733C3BF0" w14:textId="37E8AE2B" w:rsidR="00D86A0E" w:rsidRDefault="002A220D">
      <w:pPr>
        <w:pStyle w:val="ContactInfo"/>
      </w:pPr>
      <w:r>
        <w:t>720-289-0237</w:t>
      </w:r>
    </w:p>
    <w:p w14:paraId="1FBE52A4" w14:textId="2C613F63" w:rsidR="00570343" w:rsidRDefault="00000000">
      <w:pPr>
        <w:pStyle w:val="ContactInfo"/>
        <w:rPr>
          <w:rStyle w:val="Emphasis"/>
        </w:rPr>
      </w:pPr>
      <w:hyperlink r:id="rId9" w:history="1">
        <w:r w:rsidR="00570343" w:rsidRPr="003214C3">
          <w:rPr>
            <w:rStyle w:val="Hyperlink"/>
          </w:rPr>
          <w:t>Darrin.joncas@w5consulting.com</w:t>
        </w:r>
      </w:hyperlink>
    </w:p>
    <w:p w14:paraId="68D44904" w14:textId="419C2EDB" w:rsidR="00D86A0E" w:rsidRDefault="00570343">
      <w:pPr>
        <w:pStyle w:val="ContactInfo"/>
        <w:rPr>
          <w:rStyle w:val="Emphasis"/>
        </w:rPr>
      </w:pPr>
      <w:r>
        <w:rPr>
          <w:noProof/>
        </w:rPr>
        <w:drawing>
          <wp:inline distT="0" distB="0" distL="0" distR="0" wp14:anchorId="574C9C89" wp14:editId="11A9FEAF">
            <wp:extent cx="720812" cy="414020"/>
            <wp:effectExtent l="0" t="0" r="3175" b="5080"/>
            <wp:docPr id="2" name="Picture 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44" cy="415417"/>
                    </a:xfrm>
                    <a:prstGeom prst="rect">
                      <a:avLst/>
                    </a:prstGeom>
                  </pic:spPr>
                </pic:pic>
              </a:graphicData>
            </a:graphic>
          </wp:inline>
        </w:drawing>
      </w:r>
    </w:p>
    <w:sdt>
      <w:sdtPr>
        <w:alias w:val="Your Name"/>
        <w:tag w:val=""/>
        <w:id w:val="-574512284"/>
        <w:placeholder>
          <w:docPart w:val="CA0FDD3D6E3A4BDDBE313DA8B46B346B"/>
        </w:placeholder>
        <w:dataBinding w:prefixMappings="xmlns:ns0='http://purl.org/dc/elements/1.1/' xmlns:ns1='http://schemas.openxmlformats.org/package/2006/metadata/core-properties' " w:xpath="/ns1:coreProperties[1]/ns0:creator[1]" w:storeItemID="{6C3C8BC8-F283-45AE-878A-BAB7291924A1}"/>
        <w:text/>
      </w:sdtPr>
      <w:sdtContent>
        <w:p w14:paraId="33020EC6" w14:textId="77777777" w:rsidR="00D86A0E" w:rsidRDefault="00AA64EC" w:rsidP="00E250B5">
          <w:pPr>
            <w:pStyle w:val="Name"/>
            <w:ind w:left="-180"/>
          </w:pPr>
          <w:r>
            <w:t>Darrin Joncas</w:t>
          </w:r>
        </w:p>
      </w:sdtContent>
    </w:sdt>
    <w:tbl>
      <w:tblPr>
        <w:tblStyle w:val="ResumeTable"/>
        <w:tblW w:w="5670" w:type="pct"/>
        <w:tblInd w:w="-720" w:type="dxa"/>
        <w:tblLook w:val="04A0" w:firstRow="1" w:lastRow="0" w:firstColumn="1" w:lastColumn="0" w:noHBand="0" w:noVBand="1"/>
        <w:tblCaption w:val="Resume text"/>
        <w:tblDescription w:val="Resume"/>
      </w:tblPr>
      <w:tblGrid>
        <w:gridCol w:w="1356"/>
        <w:gridCol w:w="410"/>
        <w:gridCol w:w="9665"/>
      </w:tblGrid>
      <w:tr w:rsidR="00D86A0E" w14:paraId="681DC1D8" w14:textId="77777777" w:rsidTr="004F7890">
        <w:tc>
          <w:tcPr>
            <w:tcW w:w="1356" w:type="dxa"/>
          </w:tcPr>
          <w:p w14:paraId="70FD801E" w14:textId="77777777" w:rsidR="00D86A0E" w:rsidRDefault="000171CE">
            <w:pPr>
              <w:pStyle w:val="Heading1"/>
            </w:pPr>
            <w:r>
              <w:t>Objective</w:t>
            </w:r>
          </w:p>
        </w:tc>
        <w:tc>
          <w:tcPr>
            <w:tcW w:w="410" w:type="dxa"/>
          </w:tcPr>
          <w:p w14:paraId="4828F5F6" w14:textId="77777777" w:rsidR="00D86A0E" w:rsidRDefault="00D86A0E"/>
        </w:tc>
        <w:tc>
          <w:tcPr>
            <w:tcW w:w="9665" w:type="dxa"/>
          </w:tcPr>
          <w:p w14:paraId="610CE698" w14:textId="77777777" w:rsidR="00134448" w:rsidRDefault="00134448" w:rsidP="00134448">
            <w:pPr>
              <w:pStyle w:val="Endigm1"/>
            </w:pPr>
          </w:p>
          <w:p w14:paraId="6670A9F8" w14:textId="151EFE42" w:rsidR="002A220D" w:rsidRPr="002A220D" w:rsidRDefault="002A220D" w:rsidP="002A220D">
            <w:pPr>
              <w:pStyle w:val="Endigm1"/>
              <w:numPr>
                <w:ilvl w:val="0"/>
                <w:numId w:val="1"/>
              </w:numPr>
            </w:pPr>
            <w:r w:rsidRPr="002A220D">
              <w:t>Build strategic relationships with business leaders</w:t>
            </w:r>
            <w:r w:rsidR="00E33BFA">
              <w:t>.</w:t>
            </w:r>
          </w:p>
          <w:p w14:paraId="0B357380" w14:textId="04B5F1E0" w:rsidR="002A220D" w:rsidRPr="002A220D" w:rsidRDefault="002A220D" w:rsidP="002A220D">
            <w:pPr>
              <w:pStyle w:val="Endigm1"/>
              <w:numPr>
                <w:ilvl w:val="0"/>
                <w:numId w:val="1"/>
              </w:numPr>
            </w:pPr>
            <w:r w:rsidRPr="00E250B5">
              <w:rPr>
                <w:b/>
              </w:rPr>
              <w:t>Customer first</w:t>
            </w:r>
            <w:r w:rsidR="008A26D7">
              <w:t xml:space="preserve"> focused</w:t>
            </w:r>
            <w:r w:rsidR="00E31441">
              <w:t xml:space="preserve"> </w:t>
            </w:r>
            <w:r w:rsidR="004074F3">
              <w:t>project</w:t>
            </w:r>
            <w:r w:rsidRPr="002A220D">
              <w:t xml:space="preserve"> and delivery cycle</w:t>
            </w:r>
            <w:r w:rsidR="00E33BFA">
              <w:t>.</w:t>
            </w:r>
            <w:r w:rsidRPr="002A220D">
              <w:t xml:space="preserve"> </w:t>
            </w:r>
          </w:p>
          <w:p w14:paraId="1C9CB843" w14:textId="77777777" w:rsidR="002A220D" w:rsidRPr="002A220D" w:rsidRDefault="002A220D" w:rsidP="002A220D">
            <w:pPr>
              <w:pStyle w:val="Endigm1"/>
              <w:numPr>
                <w:ilvl w:val="0"/>
                <w:numId w:val="1"/>
              </w:numPr>
            </w:pPr>
            <w:r w:rsidRPr="002A220D">
              <w:t>Successfully execute plans and be 100% referenceable.</w:t>
            </w:r>
          </w:p>
          <w:p w14:paraId="4355B61C" w14:textId="5637DFE8" w:rsidR="002A220D" w:rsidRPr="002A220D" w:rsidRDefault="002A220D" w:rsidP="002A220D">
            <w:pPr>
              <w:pStyle w:val="Endigm1"/>
              <w:numPr>
                <w:ilvl w:val="0"/>
                <w:numId w:val="1"/>
              </w:numPr>
            </w:pPr>
            <w:r w:rsidRPr="002A220D">
              <w:t xml:space="preserve">Build </w:t>
            </w:r>
            <w:r w:rsidR="00E31441" w:rsidRPr="002A220D">
              <w:t>effective</w:t>
            </w:r>
            <w:r w:rsidRPr="002A220D">
              <w:t xml:space="preserve"> business use case solutions</w:t>
            </w:r>
            <w:r w:rsidR="00A6098F">
              <w:t>.</w:t>
            </w:r>
          </w:p>
          <w:p w14:paraId="7BDCB4C9" w14:textId="7DF804C3" w:rsidR="00D86A0E" w:rsidRDefault="008A26D7" w:rsidP="00E33BFA">
            <w:pPr>
              <w:pStyle w:val="Endigm1"/>
              <w:numPr>
                <w:ilvl w:val="0"/>
                <w:numId w:val="1"/>
              </w:numPr>
            </w:pPr>
            <w:r>
              <w:t xml:space="preserve">Thrive </w:t>
            </w:r>
            <w:r w:rsidR="00E31441">
              <w:t xml:space="preserve">in a team to </w:t>
            </w:r>
            <w:r w:rsidR="00E33BFA">
              <w:t xml:space="preserve">motivate, </w:t>
            </w:r>
            <w:r w:rsidR="004074F3">
              <w:t xml:space="preserve">manage, </w:t>
            </w:r>
            <w:r w:rsidR="00E31441">
              <w:t>design, and implement</w:t>
            </w:r>
            <w:r w:rsidR="00E33BFA">
              <w:t>.</w:t>
            </w:r>
          </w:p>
          <w:p w14:paraId="4A382CDC" w14:textId="4C9E9C3D" w:rsidR="0062475B" w:rsidRDefault="0062475B" w:rsidP="0062475B">
            <w:pPr>
              <w:pStyle w:val="Endigm1"/>
              <w:ind w:left="720"/>
            </w:pPr>
          </w:p>
        </w:tc>
      </w:tr>
      <w:tr w:rsidR="00D86A0E" w14:paraId="53E20E1D" w14:textId="77777777" w:rsidTr="004F7890">
        <w:tc>
          <w:tcPr>
            <w:tcW w:w="1356" w:type="dxa"/>
          </w:tcPr>
          <w:p w14:paraId="30FC2C87" w14:textId="77777777" w:rsidR="00D86A0E" w:rsidRDefault="000171CE">
            <w:pPr>
              <w:pStyle w:val="Heading1"/>
            </w:pPr>
            <w:r>
              <w:t>Skills</w:t>
            </w:r>
          </w:p>
        </w:tc>
        <w:tc>
          <w:tcPr>
            <w:tcW w:w="410" w:type="dxa"/>
          </w:tcPr>
          <w:p w14:paraId="5545142E" w14:textId="77777777" w:rsidR="00D86A0E" w:rsidRDefault="00D86A0E"/>
        </w:tc>
        <w:tc>
          <w:tcPr>
            <w:tcW w:w="9665" w:type="dxa"/>
          </w:tcPr>
          <w:sdt>
            <w:sdtPr>
              <w:rPr>
                <w:rFonts w:ascii="Times New Roman" w:eastAsia="Times New Roman" w:hAnsi="Times New Roman" w:cs="Times New Roman"/>
                <w:color w:val="auto"/>
                <w:kern w:val="0"/>
                <w:sz w:val="24"/>
                <w:szCs w:val="24"/>
                <w:lang w:eastAsia="en-US"/>
              </w:rPr>
              <w:id w:val="-1116827610"/>
              <w15:repeatingSection/>
            </w:sdtPr>
            <w:sdtContent>
              <w:sdt>
                <w:sdtPr>
                  <w:id w:val="-2006429974"/>
                  <w:placeholder>
                    <w:docPart w:val="B0B29D6EC3594B4ABC0752EC8F4A4527"/>
                  </w:placeholder>
                  <w15:repeatingSectionItem/>
                </w:sdtPr>
                <w:sdtContent>
                  <w:p w14:paraId="3A7CA86A" w14:textId="77777777" w:rsidR="00475F6A" w:rsidRDefault="00475F6A" w:rsidP="000879B7">
                    <w:pPr>
                      <w:pStyle w:val="Endigm1"/>
                    </w:pPr>
                  </w:p>
                  <w:p w14:paraId="5623FA15" w14:textId="26843F49" w:rsidR="00D86A0E" w:rsidRDefault="00296EAB" w:rsidP="000879B7">
                    <w:pPr>
                      <w:pStyle w:val="Endigm1"/>
                    </w:pPr>
                    <w:r>
                      <w:t>Clear</w:t>
                    </w:r>
                    <w:r w:rsidR="00AA64EC">
                      <w:t xml:space="preserve"> </w:t>
                    </w:r>
                    <w:r w:rsidR="00E33BFA">
                      <w:t>c</w:t>
                    </w:r>
                    <w:r w:rsidR="00AA64EC">
                      <w:t xml:space="preserve">ommitment to </w:t>
                    </w:r>
                    <w:r w:rsidR="00E33BFA">
                      <w:t>c</w:t>
                    </w:r>
                    <w:r w:rsidR="00AA64EC">
                      <w:t xml:space="preserve">lient </w:t>
                    </w:r>
                    <w:r w:rsidR="00E33BFA">
                      <w:t>experience</w:t>
                    </w:r>
                    <w:r w:rsidR="00AA64EC">
                      <w:t xml:space="preserve"> </w:t>
                    </w:r>
                    <w:r w:rsidR="00E250B5">
                      <w:t>while executing</w:t>
                    </w:r>
                    <w:r w:rsidR="00AA64EC">
                      <w:t xml:space="preserve"> on time</w:t>
                    </w:r>
                    <w:r w:rsidR="00E250B5">
                      <w:t xml:space="preserve"> and on </w:t>
                    </w:r>
                    <w:r w:rsidR="00AA64EC">
                      <w:t xml:space="preserve">budget </w:t>
                    </w:r>
                    <w:r w:rsidR="00E250B5">
                      <w:t xml:space="preserve"> </w:t>
                    </w:r>
                  </w:p>
                </w:sdtContent>
              </w:sdt>
              <w:sdt>
                <w:sdtPr>
                  <w:id w:val="664589972"/>
                  <w:placeholder>
                    <w:docPart w:val="B0B29D6EC3594B4ABC0752EC8F4A4527"/>
                  </w:placeholder>
                  <w15:repeatingSectionItem/>
                </w:sdtPr>
                <w:sdtContent>
                  <w:p w14:paraId="3D3DDB82" w14:textId="0D8CE09D" w:rsidR="00D86A0E" w:rsidRDefault="00296EAB" w:rsidP="000879B7">
                    <w:pPr>
                      <w:pStyle w:val="Endigm1"/>
                    </w:pPr>
                    <w:r>
                      <w:t>Excellent</w:t>
                    </w:r>
                    <w:r w:rsidR="00AA64EC">
                      <w:t xml:space="preserve"> </w:t>
                    </w:r>
                    <w:r w:rsidR="00E33BFA">
                      <w:t>l</w:t>
                    </w:r>
                    <w:r w:rsidR="00AA64EC">
                      <w:t>eadership skills with the ability to multi-task with numerous clients</w:t>
                    </w:r>
                    <w:r w:rsidR="00E250B5">
                      <w:t>.</w:t>
                    </w:r>
                  </w:p>
                </w:sdtContent>
              </w:sdt>
              <w:sdt>
                <w:sdtPr>
                  <w:id w:val="969394295"/>
                  <w:placeholder>
                    <w:docPart w:val="B0B29D6EC3594B4ABC0752EC8F4A4527"/>
                  </w:placeholder>
                  <w15:repeatingSectionItem/>
                </w:sdtPr>
                <w:sdtContent>
                  <w:p w14:paraId="0A2CD8CF" w14:textId="5F55BB72" w:rsid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Data Migration</w:t>
                    </w:r>
                    <w:r w:rsidR="004F7890">
                      <w:rPr>
                        <w:rFonts w:asciiTheme="majorHAnsi" w:hAnsiTheme="majorHAnsi" w:cstheme="majorHAnsi"/>
                        <w:color w:val="666666"/>
                        <w:sz w:val="20"/>
                        <w:szCs w:val="20"/>
                        <w:lang w:val="en"/>
                      </w:rPr>
                      <w:t xml:space="preserve"> tools</w:t>
                    </w:r>
                  </w:p>
                  <w:p w14:paraId="7704EECF" w14:textId="57DA0C90" w:rsidR="00F5165B" w:rsidRPr="007A55AF" w:rsidRDefault="00F5165B" w:rsidP="007A55AF">
                    <w:pPr>
                      <w:pStyle w:val="skill-item"/>
                      <w:numPr>
                        <w:ilvl w:val="0"/>
                        <w:numId w:val="20"/>
                      </w:numPr>
                      <w:spacing w:line="240" w:lineRule="atLeast"/>
                      <w:rPr>
                        <w:rFonts w:asciiTheme="majorHAnsi" w:hAnsiTheme="majorHAnsi" w:cstheme="majorHAnsi"/>
                        <w:color w:val="666666"/>
                        <w:sz w:val="20"/>
                        <w:szCs w:val="20"/>
                        <w:lang w:val="en"/>
                      </w:rPr>
                    </w:pPr>
                    <w:r>
                      <w:rPr>
                        <w:rFonts w:asciiTheme="majorHAnsi" w:hAnsiTheme="majorHAnsi" w:cstheme="majorHAnsi"/>
                        <w:color w:val="666666"/>
                        <w:sz w:val="20"/>
                        <w:szCs w:val="20"/>
                        <w:lang w:val="en"/>
                      </w:rPr>
                      <w:t>Data Virtualization (Denodo)</w:t>
                    </w:r>
                  </w:p>
                  <w:p w14:paraId="39B27B40" w14:textId="32CBA105" w:rsidR="007A55AF" w:rsidRPr="007A55AF" w:rsidRDefault="007A55AF" w:rsidP="00DA211E">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Extract, Transform, Load (ETL), SQL</w:t>
                    </w:r>
                  </w:p>
                  <w:p w14:paraId="0F2F1F7E" w14:textId="77777777" w:rsidR="007A55AF" w:rsidRP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Requirements Analysis</w:t>
                    </w:r>
                  </w:p>
                  <w:p w14:paraId="1DD7E510" w14:textId="77777777" w:rsidR="007A55AF" w:rsidRP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Business Analysis</w:t>
                    </w:r>
                  </w:p>
                  <w:p w14:paraId="7E7B6ACE" w14:textId="77777777" w:rsidR="007A55AF" w:rsidRP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Microsoft SQL Server</w:t>
                    </w:r>
                  </w:p>
                  <w:p w14:paraId="5FBD526D" w14:textId="77777777" w:rsidR="007A55AF" w:rsidRP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Data Warehousing</w:t>
                    </w:r>
                  </w:p>
                  <w:p w14:paraId="7D100785" w14:textId="77777777" w:rsidR="007A55AF" w:rsidRP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Business Intelligence (BI)</w:t>
                    </w:r>
                  </w:p>
                  <w:p w14:paraId="6AFD770B" w14:textId="5B214EF5" w:rsidR="007A55AF" w:rsidRDefault="007A55AF" w:rsidP="007A55AF">
                    <w:pPr>
                      <w:pStyle w:val="skill-item"/>
                      <w:numPr>
                        <w:ilvl w:val="0"/>
                        <w:numId w:val="20"/>
                      </w:numPr>
                      <w:spacing w:line="240" w:lineRule="atLeast"/>
                      <w:rPr>
                        <w:rFonts w:asciiTheme="majorHAnsi" w:hAnsiTheme="majorHAnsi" w:cstheme="majorHAnsi"/>
                        <w:color w:val="666666"/>
                        <w:sz w:val="20"/>
                        <w:szCs w:val="20"/>
                        <w:lang w:val="en"/>
                      </w:rPr>
                    </w:pPr>
                    <w:r w:rsidRPr="007A55AF">
                      <w:rPr>
                        <w:rFonts w:asciiTheme="majorHAnsi" w:hAnsiTheme="majorHAnsi" w:cstheme="majorHAnsi"/>
                        <w:color w:val="666666"/>
                        <w:sz w:val="20"/>
                        <w:szCs w:val="20"/>
                        <w:lang w:val="en"/>
                      </w:rPr>
                      <w:t>Integration</w:t>
                    </w:r>
                  </w:p>
                  <w:p w14:paraId="21F71E14"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Enterprise Architecture</w:t>
                    </w:r>
                  </w:p>
                  <w:p w14:paraId="2049A8C7"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Installation &amp; Configuration</w:t>
                    </w:r>
                  </w:p>
                  <w:p w14:paraId="44DCA705"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Security Model Design &amp; Development</w:t>
                    </w:r>
                  </w:p>
                  <w:p w14:paraId="600044A7"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Authentication and Authorization</w:t>
                    </w:r>
                  </w:p>
                  <w:p w14:paraId="0556B2B5" w14:textId="1C6DB6AB"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Lifecyle Management (LCM): Development-Test-Production</w:t>
                    </w:r>
                  </w:p>
                  <w:p w14:paraId="6A127CC7"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Architecture Reviews</w:t>
                    </w:r>
                  </w:p>
                  <w:p w14:paraId="6249D2E1"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Rapid Marts Deployment</w:t>
                    </w:r>
                  </w:p>
                  <w:p w14:paraId="452BF3DB" w14:textId="6B6E9C98"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Dashboarding and Analytics for Cloud</w:t>
                    </w:r>
                  </w:p>
                  <w:p w14:paraId="4236E489"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Scorecards, Performance Monitoring</w:t>
                    </w:r>
                  </w:p>
                  <w:p w14:paraId="4EEA3CA7" w14:textId="77777777" w:rsidR="004F7890" w:rsidRPr="004F7890"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Data Design &amp; Development</w:t>
                    </w:r>
                  </w:p>
                  <w:p w14:paraId="27DEE7F8" w14:textId="1E80567C" w:rsidR="004F7890" w:rsidRPr="007A55AF" w:rsidRDefault="004F7890" w:rsidP="004F7890">
                    <w:pPr>
                      <w:pStyle w:val="skill-item"/>
                      <w:numPr>
                        <w:ilvl w:val="0"/>
                        <w:numId w:val="20"/>
                      </w:numPr>
                      <w:spacing w:line="240" w:lineRule="atLeast"/>
                      <w:rPr>
                        <w:rFonts w:asciiTheme="majorHAnsi" w:hAnsiTheme="majorHAnsi" w:cstheme="majorHAnsi"/>
                        <w:color w:val="666666"/>
                        <w:sz w:val="20"/>
                        <w:szCs w:val="20"/>
                        <w:lang w:val="en"/>
                      </w:rPr>
                    </w:pPr>
                    <w:r w:rsidRPr="004F7890">
                      <w:rPr>
                        <w:rFonts w:asciiTheme="majorHAnsi" w:hAnsiTheme="majorHAnsi" w:cstheme="majorHAnsi"/>
                        <w:color w:val="666666"/>
                        <w:sz w:val="20"/>
                        <w:szCs w:val="20"/>
                        <w:lang w:val="en"/>
                      </w:rPr>
                      <w:t>GDPR Governance Design, Modeling, Catalog, Glossary, Metrics, Ontology</w:t>
                    </w:r>
                  </w:p>
                  <w:p w14:paraId="7FE3CD5C" w14:textId="77777777" w:rsidR="00B87D17" w:rsidRPr="00B87D17" w:rsidRDefault="007A55AF" w:rsidP="004F7890">
                    <w:pPr>
                      <w:pStyle w:val="skill-item"/>
                      <w:numPr>
                        <w:ilvl w:val="0"/>
                        <w:numId w:val="20"/>
                      </w:numPr>
                      <w:spacing w:line="240" w:lineRule="atLeast"/>
                    </w:pPr>
                    <w:r w:rsidRPr="007A55AF">
                      <w:rPr>
                        <w:rFonts w:asciiTheme="majorHAnsi" w:hAnsiTheme="majorHAnsi" w:cstheme="majorHAnsi"/>
                        <w:color w:val="666666"/>
                        <w:sz w:val="20"/>
                        <w:szCs w:val="20"/>
                        <w:lang w:val="en"/>
                      </w:rPr>
                      <w:t>Database</w:t>
                    </w:r>
                    <w:r w:rsidR="004F7890">
                      <w:rPr>
                        <w:rFonts w:asciiTheme="majorHAnsi" w:hAnsiTheme="majorHAnsi" w:cstheme="majorHAnsi"/>
                        <w:color w:val="666666"/>
                        <w:sz w:val="20"/>
                        <w:szCs w:val="20"/>
                        <w:lang w:val="en"/>
                      </w:rPr>
                      <w:t xml:space="preserve"> design</w:t>
                    </w:r>
                  </w:p>
                  <w:p w14:paraId="29CDCEFD" w14:textId="3D22F52C" w:rsidR="00D86A0E" w:rsidRDefault="00B87D17" w:rsidP="00B87D17">
                    <w:pPr>
                      <w:pStyle w:val="skill-item"/>
                      <w:spacing w:line="240" w:lineRule="atLeast"/>
                      <w:ind w:left="720"/>
                    </w:pPr>
                    <w:r w:rsidRPr="00B87D17">
                      <w:rPr>
                        <w:rFonts w:asciiTheme="majorHAnsi" w:hAnsiTheme="majorHAnsi" w:cstheme="majorHAnsi"/>
                        <w:color w:val="666666"/>
                        <w:sz w:val="20"/>
                        <w:szCs w:val="20"/>
                        <w:lang w:val="en"/>
                      </w:rPr>
                      <w:t xml:space="preserve">Vertical Experience in O&amp;G, Supply Chain, Manufacturing, Healthcare, Government Compliance, </w:t>
                    </w:r>
                    <w:r>
                      <w:rPr>
                        <w:rFonts w:asciiTheme="majorHAnsi" w:hAnsiTheme="majorHAnsi" w:cstheme="majorHAnsi"/>
                        <w:color w:val="666666"/>
                        <w:sz w:val="20"/>
                        <w:szCs w:val="20"/>
                        <w:lang w:val="en"/>
                      </w:rPr>
                      <w:t>Retail, Finance and Banking.</w:t>
                    </w:r>
                  </w:p>
                </w:sdtContent>
              </w:sdt>
            </w:sdtContent>
          </w:sdt>
          <w:p w14:paraId="68670970" w14:textId="4263380D" w:rsidR="0062475B" w:rsidRDefault="0062475B" w:rsidP="000879B7">
            <w:pPr>
              <w:pStyle w:val="Endigm1"/>
            </w:pPr>
          </w:p>
        </w:tc>
      </w:tr>
      <w:tr w:rsidR="00D86A0E" w14:paraId="5E315FCC" w14:textId="77777777" w:rsidTr="004F7890">
        <w:tc>
          <w:tcPr>
            <w:tcW w:w="1356" w:type="dxa"/>
          </w:tcPr>
          <w:p w14:paraId="2244551D" w14:textId="3BB4FBB5" w:rsidR="00D86A0E" w:rsidRDefault="000171CE">
            <w:pPr>
              <w:pStyle w:val="Heading1"/>
            </w:pPr>
            <w:r>
              <w:t>Work History</w:t>
            </w:r>
          </w:p>
        </w:tc>
        <w:tc>
          <w:tcPr>
            <w:tcW w:w="410" w:type="dxa"/>
          </w:tcPr>
          <w:p w14:paraId="32820690" w14:textId="77777777" w:rsidR="00D86A0E" w:rsidRDefault="00D86A0E"/>
        </w:tc>
        <w:tc>
          <w:tcPr>
            <w:tcW w:w="9665" w:type="dxa"/>
          </w:tcPr>
          <w:sdt>
            <w:sdtPr>
              <w:rPr>
                <w:rFonts w:asciiTheme="minorHAnsi" w:eastAsiaTheme="minorEastAsia" w:hAnsiTheme="minorHAnsi" w:cstheme="minorBidi"/>
                <w:b w:val="0"/>
                <w:bCs w:val="0"/>
                <w:caps w:val="0"/>
                <w:color w:val="595959" w:themeColor="text1" w:themeTint="A6"/>
                <w14:ligatures w14:val="none"/>
              </w:rPr>
              <w:id w:val="302434271"/>
              <w15:repeatingSection/>
            </w:sdtPr>
            <w:sdtContent>
              <w:sdt>
                <w:sdtPr>
                  <w:rPr>
                    <w:rFonts w:asciiTheme="minorHAnsi" w:eastAsiaTheme="minorEastAsia" w:hAnsiTheme="minorHAnsi" w:cstheme="minorBidi"/>
                    <w:b w:val="0"/>
                    <w:bCs w:val="0"/>
                    <w:caps w:val="0"/>
                    <w:color w:val="595959" w:themeColor="text1" w:themeTint="A6"/>
                    <w14:ligatures w14:val="none"/>
                  </w:rPr>
                  <w:id w:val="830493898"/>
                  <w:placeholder>
                    <w:docPart w:val="53EF2C8C339F499B89E3FF5DE81F2718"/>
                  </w:placeholder>
                  <w15:repeatingSectionItem/>
                </w:sdtPr>
                <w:sdtContent>
                  <w:p w14:paraId="414291A9" w14:textId="06F5C887" w:rsidR="00D86A0E" w:rsidRDefault="00A32AD2">
                    <w:pPr>
                      <w:pStyle w:val="Heading2"/>
                    </w:pPr>
                    <w:r>
                      <w:rPr>
                        <w:noProof/>
                      </w:rPr>
                      <w:drawing>
                        <wp:inline distT="0" distB="0" distL="0" distR="0" wp14:anchorId="1945485F" wp14:editId="6EDF851C">
                          <wp:extent cx="480889" cy="276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066" cy="279199"/>
                                  </a:xfrm>
                                  <a:prstGeom prst="rect">
                                    <a:avLst/>
                                  </a:prstGeom>
                                  <a:noFill/>
                                  <a:ln>
                                    <a:noFill/>
                                  </a:ln>
                                </pic:spPr>
                              </pic:pic>
                            </a:graphicData>
                          </a:graphic>
                        </wp:inline>
                      </w:drawing>
                    </w:r>
                    <w:r w:rsidR="009B3B02">
                      <w:rPr>
                        <w:rFonts w:asciiTheme="minorHAnsi" w:eastAsiaTheme="minorEastAsia" w:hAnsiTheme="minorHAnsi" w:cstheme="minorBidi"/>
                        <w:b w:val="0"/>
                        <w:bCs w:val="0"/>
                        <w:caps w:val="0"/>
                        <w:color w:val="595959" w:themeColor="text1" w:themeTint="A6"/>
                        <w14:ligatures w14:val="none"/>
                      </w:rPr>
                      <w:t xml:space="preserve"> </w:t>
                    </w:r>
                    <w:r w:rsidR="009904FE">
                      <w:rPr>
                        <w:u w:val="single"/>
                      </w:rPr>
                      <w:t>Managin</w:t>
                    </w:r>
                    <w:r w:rsidR="002C2AA6">
                      <w:rPr>
                        <w:u w:val="single"/>
                      </w:rPr>
                      <w:t>G</w:t>
                    </w:r>
                    <w:r w:rsidR="009904FE">
                      <w:rPr>
                        <w:u w:val="single"/>
                      </w:rPr>
                      <w:t xml:space="preserve"> Partner, </w:t>
                    </w:r>
                    <w:r w:rsidR="009904FE" w:rsidRPr="009904FE">
                      <w:t>W5 Consulting</w:t>
                    </w:r>
                    <w:r w:rsidR="00AA64EC">
                      <w:t xml:space="preserve">, </w:t>
                    </w:r>
                    <w:r w:rsidR="00AA64EC" w:rsidRPr="001769CF">
                      <w:rPr>
                        <w:b w:val="0"/>
                        <w:sz w:val="18"/>
                      </w:rPr>
                      <w:t>Denver, Colorado</w:t>
                    </w:r>
                  </w:p>
                  <w:p w14:paraId="31DAE7F2" w14:textId="77777777" w:rsidR="000879B7" w:rsidRPr="00FD2F25" w:rsidRDefault="00FB4843">
                    <w:pPr>
                      <w:pStyle w:val="ResumeText"/>
                      <w:rPr>
                        <w:i/>
                      </w:rPr>
                    </w:pPr>
                    <w:r w:rsidRPr="00FD2F25">
                      <w:rPr>
                        <w:i/>
                      </w:rPr>
                      <w:t>January 201</w:t>
                    </w:r>
                    <w:r w:rsidR="000879B7" w:rsidRPr="00FD2F25">
                      <w:rPr>
                        <w:i/>
                      </w:rPr>
                      <w:t>8</w:t>
                    </w:r>
                    <w:r w:rsidRPr="00FD2F25">
                      <w:rPr>
                        <w:i/>
                      </w:rPr>
                      <w:t>-Present</w:t>
                    </w:r>
                  </w:p>
                  <w:p w14:paraId="7EA18FEE" w14:textId="09CB1F58" w:rsidR="00BF2D13" w:rsidRDefault="007A55AF" w:rsidP="009B3B02">
                    <w:pPr>
                      <w:pStyle w:val="Endigm1"/>
                      <w:rPr>
                        <w:shd w:val="clear" w:color="auto" w:fill="FFFFFF"/>
                      </w:rPr>
                    </w:pPr>
                    <w:r>
                      <w:rPr>
                        <w:b/>
                        <w:shd w:val="clear" w:color="auto" w:fill="FFFFFF"/>
                      </w:rPr>
                      <w:t>S/4HANA Migration and implementation project for IS O&amp;G</w:t>
                    </w:r>
                    <w:r w:rsidR="00FD2F25">
                      <w:rPr>
                        <w:shd w:val="clear" w:color="auto" w:fill="FFFFFF"/>
                      </w:rPr>
                      <w:t xml:space="preserve"> Cloud</w:t>
                    </w:r>
                    <w:r w:rsidR="00344D07">
                      <w:rPr>
                        <w:shd w:val="clear" w:color="auto" w:fill="FFFFFF"/>
                      </w:rPr>
                      <w:t xml:space="preserve"> </w:t>
                    </w:r>
                    <w:r>
                      <w:rPr>
                        <w:shd w:val="clear" w:color="auto" w:fill="FFFFFF"/>
                      </w:rPr>
                      <w:t xml:space="preserve"> </w:t>
                    </w:r>
                  </w:p>
                  <w:p w14:paraId="40E0BCBA" w14:textId="6CE3371D" w:rsidR="001E7448" w:rsidRDefault="007A55AF" w:rsidP="00772FF7">
                    <w:pPr>
                      <w:pStyle w:val="Endigm1"/>
                      <w:numPr>
                        <w:ilvl w:val="0"/>
                        <w:numId w:val="17"/>
                      </w:numPr>
                    </w:pPr>
                    <w:r>
                      <w:t>Data Migration Project Management</w:t>
                    </w:r>
                  </w:p>
                  <w:p w14:paraId="63C64EB7" w14:textId="2D8E7AD0" w:rsidR="004F7890" w:rsidRDefault="004F7890" w:rsidP="00772FF7">
                    <w:pPr>
                      <w:pStyle w:val="Endigm1"/>
                      <w:numPr>
                        <w:ilvl w:val="0"/>
                        <w:numId w:val="17"/>
                      </w:numPr>
                    </w:pPr>
                    <w:r>
                      <w:t>Managed project war room and framework KPI’s</w:t>
                    </w:r>
                  </w:p>
                  <w:p w14:paraId="6CE9E149" w14:textId="6320E619" w:rsidR="004F7890" w:rsidRDefault="004F7890" w:rsidP="00772FF7">
                    <w:pPr>
                      <w:pStyle w:val="Endigm1"/>
                      <w:numPr>
                        <w:ilvl w:val="0"/>
                        <w:numId w:val="17"/>
                      </w:numPr>
                    </w:pPr>
                    <w:r>
                      <w:t>Data Cleansing strategy</w:t>
                    </w:r>
                  </w:p>
                  <w:p w14:paraId="00283B9B" w14:textId="141E8255" w:rsidR="00F5165B" w:rsidRDefault="00F5165B" w:rsidP="00772FF7">
                    <w:pPr>
                      <w:pStyle w:val="Endigm1"/>
                      <w:numPr>
                        <w:ilvl w:val="0"/>
                        <w:numId w:val="17"/>
                      </w:numPr>
                    </w:pPr>
                    <w:r>
                      <w:t>Data Virtualization migration and design</w:t>
                    </w:r>
                  </w:p>
                  <w:p w14:paraId="717AABB3" w14:textId="1934DBA6" w:rsidR="00F5165B" w:rsidRDefault="00F5165B" w:rsidP="00772FF7">
                    <w:pPr>
                      <w:pStyle w:val="Endigm1"/>
                      <w:numPr>
                        <w:ilvl w:val="0"/>
                        <w:numId w:val="17"/>
                      </w:numPr>
                    </w:pPr>
                    <w:r>
                      <w:t xml:space="preserve">Data Virtualization Architecture implementation (Denodo configuration) </w:t>
                    </w:r>
                  </w:p>
                  <w:p w14:paraId="2CDC1579" w14:textId="57B80B35" w:rsidR="004F7890" w:rsidRDefault="004F7890" w:rsidP="00772FF7">
                    <w:pPr>
                      <w:pStyle w:val="Endigm1"/>
                      <w:numPr>
                        <w:ilvl w:val="0"/>
                        <w:numId w:val="17"/>
                      </w:numPr>
                    </w:pPr>
                    <w:r>
                      <w:t>Performance management and professional mentoring</w:t>
                    </w:r>
                  </w:p>
                  <w:p w14:paraId="4A92DDCC" w14:textId="4D217FE9" w:rsidR="004F7890" w:rsidRDefault="004F7890" w:rsidP="00772FF7">
                    <w:pPr>
                      <w:pStyle w:val="Endigm1"/>
                      <w:numPr>
                        <w:ilvl w:val="0"/>
                        <w:numId w:val="17"/>
                      </w:numPr>
                    </w:pPr>
                    <w:r>
                      <w:lastRenderedPageBreak/>
                      <w:t xml:space="preserve">Implement customized </w:t>
                    </w:r>
                    <w:proofErr w:type="spellStart"/>
                    <w:r>
                      <w:t>SAFe</w:t>
                    </w:r>
                    <w:proofErr w:type="spellEnd"/>
                    <w:r>
                      <w:t xml:space="preserve"> agile methodology for migration o</w:t>
                    </w:r>
                    <w:r w:rsidR="002A51EA">
                      <w:t>l</w:t>
                    </w:r>
                    <w:r>
                      <w:t>d data and custom code</w:t>
                    </w:r>
                  </w:p>
                  <w:p w14:paraId="1E4FCF22" w14:textId="38EC7C7C" w:rsidR="007A55AF" w:rsidRDefault="007A55AF" w:rsidP="00772FF7">
                    <w:pPr>
                      <w:pStyle w:val="Endigm1"/>
                      <w:numPr>
                        <w:ilvl w:val="0"/>
                        <w:numId w:val="17"/>
                      </w:numPr>
                    </w:pPr>
                    <w:r>
                      <w:t>AR/AP management</w:t>
                    </w:r>
                  </w:p>
                  <w:p w14:paraId="62EF7BFA" w14:textId="7BB77AD7" w:rsidR="007A55AF" w:rsidRDefault="007A55AF" w:rsidP="00772FF7">
                    <w:pPr>
                      <w:pStyle w:val="Endigm1"/>
                      <w:numPr>
                        <w:ilvl w:val="0"/>
                        <w:numId w:val="17"/>
                      </w:numPr>
                    </w:pPr>
                    <w:r>
                      <w:t>Reporting on Migration and overall project</w:t>
                    </w:r>
                  </w:p>
                  <w:p w14:paraId="3ED19F8A" w14:textId="77777777" w:rsidR="00344D07" w:rsidRPr="00344D07" w:rsidRDefault="00FD2F25" w:rsidP="00772FF7">
                    <w:pPr>
                      <w:pStyle w:val="Endigm1"/>
                      <w:numPr>
                        <w:ilvl w:val="0"/>
                        <w:numId w:val="17"/>
                      </w:numPr>
                    </w:pPr>
                    <w:r>
                      <w:rPr>
                        <w:shd w:val="clear" w:color="auto" w:fill="FFFFFF"/>
                      </w:rPr>
                      <w:t>Migration planning and execution</w:t>
                    </w:r>
                    <w:r w:rsidR="009B3B02">
                      <w:rPr>
                        <w:shd w:val="clear" w:color="auto" w:fill="FFFFFF"/>
                      </w:rPr>
                      <w:t xml:space="preserve"> for </w:t>
                    </w:r>
                    <w:r>
                      <w:rPr>
                        <w:shd w:val="clear" w:color="auto" w:fill="FFFFFF"/>
                      </w:rPr>
                      <w:t>Data Governance </w:t>
                    </w:r>
                    <w:r w:rsidR="009B3B02">
                      <w:rPr>
                        <w:shd w:val="clear" w:color="auto" w:fill="FFFFFF"/>
                      </w:rPr>
                      <w:t>and migration efforts from ECC 6.04 to S4HANA</w:t>
                    </w:r>
                    <w:r w:rsidR="00BB0DD4">
                      <w:rPr>
                        <w:shd w:val="clear" w:color="auto" w:fill="FFFFFF"/>
                      </w:rPr>
                      <w:t>.</w:t>
                    </w:r>
                    <w:r>
                      <w:br/>
                    </w:r>
                    <w:r>
                      <w:rPr>
                        <w:shd w:val="clear" w:color="auto" w:fill="FFFFFF"/>
                      </w:rPr>
                      <w:t>GDPR (General Data Protection Regulation) consulting </w:t>
                    </w:r>
                    <w:r w:rsidR="009B3B02">
                      <w:rPr>
                        <w:shd w:val="clear" w:color="auto" w:fill="FFFFFF"/>
                      </w:rPr>
                      <w:t xml:space="preserve">and </w:t>
                    </w:r>
                    <w:r w:rsidR="00BB0DD4">
                      <w:rPr>
                        <w:shd w:val="clear" w:color="auto" w:fill="FFFFFF"/>
                      </w:rPr>
                      <w:t>impleme</w:t>
                    </w:r>
                    <w:r w:rsidR="009B3B02">
                      <w:rPr>
                        <w:shd w:val="clear" w:color="auto" w:fill="FFFFFF"/>
                      </w:rPr>
                      <w:t>ntation (Audit Resilience Assessment)</w:t>
                    </w:r>
                    <w:r w:rsidR="00BF2D13">
                      <w:rPr>
                        <w:shd w:val="clear" w:color="auto" w:fill="FFFFFF"/>
                      </w:rPr>
                      <w:t>.</w:t>
                    </w:r>
                  </w:p>
                  <w:p w14:paraId="1C5A0385" w14:textId="62ABE877" w:rsidR="00475F6A" w:rsidRPr="00475F6A" w:rsidRDefault="00FD2F25" w:rsidP="00344D07">
                    <w:pPr>
                      <w:pStyle w:val="Endigm1"/>
                      <w:ind w:left="720"/>
                    </w:pPr>
                    <w:r w:rsidRPr="004B5C27">
                      <w:rPr>
                        <w:u w:val="single"/>
                        <w:shd w:val="clear" w:color="auto" w:fill="FFFFFF"/>
                      </w:rPr>
                      <w:t>Current Clients:</w:t>
                    </w:r>
                    <w:r>
                      <w:rPr>
                        <w:shd w:val="clear" w:color="auto" w:fill="FFFFFF"/>
                      </w:rPr>
                      <w:t xml:space="preserve"> </w:t>
                    </w:r>
                    <w:r w:rsidRPr="00BB0DD4">
                      <w:rPr>
                        <w:b/>
                        <w:shd w:val="clear" w:color="auto" w:fill="FFFFFF"/>
                      </w:rPr>
                      <w:t>BillingPlatform, TransMontaigne</w:t>
                    </w:r>
                    <w:r w:rsidR="001E7448">
                      <w:rPr>
                        <w:b/>
                        <w:shd w:val="clear" w:color="auto" w:fill="FFFFFF"/>
                      </w:rPr>
                      <w:t>.</w:t>
                    </w:r>
                    <w:r w:rsidR="00795C52">
                      <w:rPr>
                        <w:b/>
                        <w:shd w:val="clear" w:color="auto" w:fill="FFFFFF"/>
                      </w:rPr>
                      <w:t xml:space="preserve"> </w:t>
                    </w:r>
                    <w:r w:rsidR="00795C52" w:rsidRPr="00795C52">
                      <w:rPr>
                        <w:shd w:val="clear" w:color="auto" w:fill="FFFFFF"/>
                      </w:rPr>
                      <w:t>(Cloud, Oil &amp; Gas)</w:t>
                    </w:r>
                    <w:r w:rsidR="00795C52">
                      <w:rPr>
                        <w:shd w:val="clear" w:color="auto" w:fill="FFFFFF"/>
                      </w:rPr>
                      <w:t>.</w:t>
                    </w:r>
                    <w:r w:rsidR="002C2AA6">
                      <w:t xml:space="preserve"> </w:t>
                    </w:r>
                    <w:r w:rsidR="002C2AA6" w:rsidRPr="002C2AA6">
                      <w:rPr>
                        <w:shd w:val="clear" w:color="auto" w:fill="FFFFFF"/>
                      </w:rPr>
                      <w:t>•</w:t>
                    </w:r>
                    <w:r w:rsidR="002C2AA6" w:rsidRPr="002C2AA6">
                      <w:rPr>
                        <w:shd w:val="clear" w:color="auto" w:fill="FFFFFF"/>
                      </w:rPr>
                      <w:tab/>
                    </w:r>
                    <w:r w:rsidR="002C2AA6">
                      <w:rPr>
                        <w:shd w:val="clear" w:color="auto" w:fill="FFFFFF"/>
                      </w:rPr>
                      <w:t>Program</w:t>
                    </w:r>
                    <w:r w:rsidR="002C2AA6" w:rsidRPr="002C2AA6">
                      <w:rPr>
                        <w:shd w:val="clear" w:color="auto" w:fill="FFFFFF"/>
                      </w:rPr>
                      <w:t xml:space="preserve"> Manager</w:t>
                    </w:r>
                    <w:r w:rsidR="002C2AA6">
                      <w:rPr>
                        <w:shd w:val="clear" w:color="auto" w:fill="FFFFFF"/>
                      </w:rPr>
                      <w:t>/</w:t>
                    </w:r>
                    <w:r w:rsidR="002C2AA6" w:rsidRPr="002C2AA6">
                      <w:rPr>
                        <w:shd w:val="clear" w:color="auto" w:fill="FFFFFF"/>
                      </w:rPr>
                      <w:t xml:space="preserve"> Architect in SAP end-to-end enterprise applications, including S/4HANA, HEC/</w:t>
                    </w:r>
                    <w:proofErr w:type="gramStart"/>
                    <w:r w:rsidR="002C2AA6" w:rsidRPr="002C2AA6">
                      <w:rPr>
                        <w:shd w:val="clear" w:color="auto" w:fill="FFFFFF"/>
                      </w:rPr>
                      <w:t>On-Premise</w:t>
                    </w:r>
                    <w:proofErr w:type="gramEnd"/>
                    <w:r w:rsidR="002C2AA6">
                      <w:rPr>
                        <w:shd w:val="clear" w:color="auto" w:fill="FFFFFF"/>
                      </w:rPr>
                      <w:t xml:space="preserve"> - </w:t>
                    </w:r>
                    <w:r w:rsidR="002C2AA6" w:rsidRPr="002C2AA6">
                      <w:rPr>
                        <w:shd w:val="clear" w:color="auto" w:fill="FFFFFF"/>
                      </w:rPr>
                      <w:t>functional expertise in Oil and Gas (upstream, midstream, and downstream), Supply Chain, Finance</w:t>
                    </w:r>
                    <w:r w:rsidR="002C2AA6">
                      <w:rPr>
                        <w:shd w:val="clear" w:color="auto" w:fill="FFFFFF"/>
                      </w:rPr>
                      <w:t>.</w:t>
                    </w:r>
                  </w:p>
                  <w:p w14:paraId="6B7A8AF2" w14:textId="035547E8" w:rsidR="002E0FE1" w:rsidRDefault="00000000" w:rsidP="002E0FE1">
                    <w:pPr>
                      <w:pStyle w:val="Endigm1"/>
                    </w:pPr>
                  </w:p>
                </w:sdtContent>
              </w:sdt>
              <w:p w14:paraId="09A76987" w14:textId="0F375191" w:rsidR="002E0FE1" w:rsidRDefault="002E0FE1">
                <w:pPr>
                  <w:pStyle w:val="Heading2"/>
                  <w:rPr>
                    <w:shd w:val="clear" w:color="auto" w:fill="FFFFFF"/>
                  </w:rPr>
                </w:pPr>
                <w:r>
                  <w:rPr>
                    <w:shd w:val="clear" w:color="auto" w:fill="FFFFFF"/>
                  </w:rPr>
                  <w:t>COntracting S</w:t>
                </w:r>
                <w:r w:rsidR="00E55305">
                  <w:rPr>
                    <w:shd w:val="clear" w:color="auto" w:fill="FFFFFF"/>
                  </w:rPr>
                  <w:t>e</w:t>
                </w:r>
                <w:r>
                  <w:rPr>
                    <w:shd w:val="clear" w:color="auto" w:fill="FFFFFF"/>
                  </w:rPr>
                  <w:t>rvices</w:t>
                </w:r>
              </w:p>
              <w:p w14:paraId="5CA24BF0" w14:textId="26BD2804" w:rsidR="002E0FE1" w:rsidRDefault="002E0FE1" w:rsidP="002E0FE1">
                <w:pPr>
                  <w:pStyle w:val="Endigm1"/>
                  <w:numPr>
                    <w:ilvl w:val="0"/>
                    <w:numId w:val="17"/>
                  </w:numPr>
                </w:pPr>
                <w:r>
                  <w:t>Conducted 750 interviews for clients</w:t>
                </w:r>
              </w:p>
              <w:p w14:paraId="594820BC" w14:textId="3CB9DD70" w:rsidR="002E0FE1" w:rsidRDefault="002E0FE1" w:rsidP="002E0FE1">
                <w:pPr>
                  <w:pStyle w:val="Endigm1"/>
                  <w:numPr>
                    <w:ilvl w:val="0"/>
                    <w:numId w:val="17"/>
                  </w:numPr>
                </w:pPr>
                <w:r>
                  <w:t>Created training material for 20 codes categories and bases</w:t>
                </w:r>
              </w:p>
              <w:p w14:paraId="56562A52" w14:textId="77777777" w:rsidR="00B87D17" w:rsidRDefault="002E0FE1" w:rsidP="00B87D17">
                <w:pPr>
                  <w:pStyle w:val="Endigm1"/>
                  <w:numPr>
                    <w:ilvl w:val="0"/>
                    <w:numId w:val="17"/>
                  </w:numPr>
                </w:pPr>
                <w:r>
                  <w:t xml:space="preserve">Created content for </w:t>
                </w:r>
                <w:r w:rsidR="00B87D17">
                  <w:t xml:space="preserve">Developed developer and training content for </w:t>
                </w:r>
                <w:proofErr w:type="spellStart"/>
                <w:r w:rsidR="00B87D17">
                  <w:t>BackEnd</w:t>
                </w:r>
                <w:proofErr w:type="spellEnd"/>
                <w:r w:rsidR="00B87D17">
                  <w:t xml:space="preserve">, </w:t>
                </w:r>
                <w:proofErr w:type="spellStart"/>
                <w:r w:rsidR="00B87D17">
                  <w:t>FrontEnd</w:t>
                </w:r>
                <w:proofErr w:type="spellEnd"/>
                <w:r w:rsidR="00B87D17">
                  <w:t xml:space="preserve">, </w:t>
                </w:r>
                <w:proofErr w:type="spellStart"/>
                <w:r w:rsidR="00B87D17">
                  <w:t>FullStack</w:t>
                </w:r>
                <w:proofErr w:type="spellEnd"/>
                <w:r w:rsidR="00B87D17">
                  <w:t xml:space="preserve">, Mobile, Data, UI/UX Design, DevOps, </w:t>
                </w:r>
              </w:p>
              <w:p w14:paraId="42A27FB4" w14:textId="1D3502C0" w:rsidR="00B87D17" w:rsidRDefault="00B87D17" w:rsidP="00B87D17">
                <w:pPr>
                  <w:pStyle w:val="Endigm1"/>
                  <w:numPr>
                    <w:ilvl w:val="0"/>
                    <w:numId w:val="17"/>
                  </w:numPr>
                </w:pPr>
                <w:r>
                  <w:t>GCP, Azure, AWS, (Cloud), Product Owners, and Application suites</w:t>
                </w:r>
              </w:p>
              <w:p w14:paraId="6C35273B" w14:textId="7F4D2427" w:rsidR="00B87D17" w:rsidRDefault="00B87D17" w:rsidP="00B87D17">
                <w:pPr>
                  <w:pStyle w:val="Endigm1"/>
                  <w:numPr>
                    <w:ilvl w:val="0"/>
                    <w:numId w:val="17"/>
                  </w:numPr>
                </w:pPr>
                <w:r>
                  <w:t>Developed training and testing material for .NET, Java, Spring / Spring Boot, Kotlin, iOS / Swift / Objective-C,</w:t>
                </w:r>
              </w:p>
              <w:p w14:paraId="4E2F0662" w14:textId="77777777" w:rsidR="00B87D17" w:rsidRDefault="00B87D17" w:rsidP="00B87D17">
                <w:pPr>
                  <w:pStyle w:val="Endigm1"/>
                  <w:numPr>
                    <w:ilvl w:val="0"/>
                    <w:numId w:val="17"/>
                  </w:numPr>
                </w:pPr>
                <w:r>
                  <w:t>Python, Django, R, PHP, Bash, Golang / Go, Ruby / Ruby on Rails, Rust, Scala, Groovy / Grails / Gradle, JavaScript </w:t>
                </w:r>
              </w:p>
              <w:p w14:paraId="7D14B27E" w14:textId="77777777" w:rsidR="00B87D17" w:rsidRDefault="00B87D17" w:rsidP="00B87D17">
                <w:pPr>
                  <w:pStyle w:val="Endigm1"/>
                  <w:numPr>
                    <w:ilvl w:val="0"/>
                    <w:numId w:val="17"/>
                  </w:numPr>
                </w:pPr>
                <w:r>
                  <w:t>TypeScript, Node, React / React Native, Angular, Vue / Vue Native, Amazon Web Services (AWS), Microsoft Azure, Google Cloud (GCP) </w:t>
                </w:r>
              </w:p>
              <w:p w14:paraId="1E108443" w14:textId="77777777" w:rsidR="00B87D17" w:rsidRDefault="00B87D17" w:rsidP="00B87D17">
                <w:pPr>
                  <w:pStyle w:val="Endigm1"/>
                  <w:numPr>
                    <w:ilvl w:val="0"/>
                    <w:numId w:val="17"/>
                  </w:numPr>
                </w:pPr>
                <w:r>
                  <w:t>C, C++, Kubernetes, SQL, ERP, Android, Flutter, Data Analytics, Data Science, Data Engineering, Data Governance, No-Code, Scrum </w:t>
                </w:r>
              </w:p>
              <w:p w14:paraId="4170F3B2" w14:textId="7AAEB4CF" w:rsidR="002E0FE1" w:rsidRDefault="00B87D17" w:rsidP="00B87D17">
                <w:pPr>
                  <w:pStyle w:val="Endigm1"/>
                  <w:numPr>
                    <w:ilvl w:val="0"/>
                    <w:numId w:val="17"/>
                  </w:numPr>
                </w:pPr>
                <w:r>
                  <w:t>Product Owner, Product Manager, Project Manager, Business Analyst, UI/UX Designer, QA Engineer, Security,  Marketing Automation Developer / Customer Relationship Manager (CRM) </w:t>
                </w:r>
              </w:p>
              <w:sdt>
                <w:sdtPr>
                  <w:rPr>
                    <w:rFonts w:asciiTheme="minorHAnsi" w:eastAsiaTheme="minorEastAsia" w:hAnsiTheme="minorHAnsi" w:cstheme="minorBidi"/>
                    <w:b w:val="0"/>
                    <w:bCs w:val="0"/>
                    <w:caps w:val="0"/>
                    <w:color w:val="595959" w:themeColor="text1" w:themeTint="A6"/>
                    <w14:ligatures w14:val="none"/>
                  </w:rPr>
                  <w:id w:val="1265197789"/>
                  <w:placeholder>
                    <w:docPart w:val="53EF2C8C339F499B89E3FF5DE81F2718"/>
                  </w:placeholder>
                  <w15:repeatingSectionItem/>
                </w:sdtPr>
                <w:sdtContent>
                  <w:p w14:paraId="60E1E3F9" w14:textId="6EB26FFE" w:rsidR="00D86A0E" w:rsidRDefault="009B3B02">
                    <w:pPr>
                      <w:pStyle w:val="Heading2"/>
                    </w:pPr>
                    <w:r>
                      <w:rPr>
                        <w:noProof/>
                      </w:rPr>
                      <w:drawing>
                        <wp:inline distT="0" distB="0" distL="0" distR="0" wp14:anchorId="45605588" wp14:editId="065AEABE">
                          <wp:extent cx="461805" cy="461805"/>
                          <wp:effectExtent l="0" t="0" r="0" b="0"/>
                          <wp:docPr id="3" name="Picture 3" descr="DATUM LLC">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UM LLC">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3033" cy="463033"/>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FB4843" w:rsidRPr="000879B7">
                      <w:rPr>
                        <w:u w:val="single"/>
                      </w:rPr>
                      <w:t>Engagement Principal</w:t>
                    </w:r>
                    <w:r w:rsidR="00FB4843">
                      <w:t xml:space="preserve">, datum LLC, </w:t>
                    </w:r>
                    <w:r w:rsidR="00FB4843" w:rsidRPr="001769CF">
                      <w:rPr>
                        <w:b w:val="0"/>
                        <w:sz w:val="18"/>
                      </w:rPr>
                      <w:t>Denver,</w:t>
                    </w:r>
                    <w:r w:rsidR="000879B7" w:rsidRPr="001769CF">
                      <w:rPr>
                        <w:b w:val="0"/>
                        <w:sz w:val="18"/>
                      </w:rPr>
                      <w:t xml:space="preserve"> colorado</w:t>
                    </w:r>
                  </w:p>
                  <w:p w14:paraId="54F3B3E1" w14:textId="77777777" w:rsidR="000879B7" w:rsidRPr="00FD2F25" w:rsidRDefault="000879B7">
                    <w:pPr>
                      <w:pStyle w:val="ResumeText"/>
                      <w:rPr>
                        <w:i/>
                      </w:rPr>
                    </w:pPr>
                    <w:r w:rsidRPr="00FD2F25">
                      <w:rPr>
                        <w:i/>
                      </w:rPr>
                      <w:t>January 2017-January 2018</w:t>
                    </w:r>
                  </w:p>
                  <w:p w14:paraId="24489236" w14:textId="48ED0040" w:rsidR="000879B7" w:rsidRDefault="000879B7" w:rsidP="000879B7">
                    <w:pPr>
                      <w:pStyle w:val="Endigm1"/>
                    </w:pPr>
                    <w:r>
                      <w:t>Go to Market development and execution for governance and compliance offering</w:t>
                    </w:r>
                    <w:r w:rsidR="009B3B02">
                      <w:t xml:space="preserve"> using Cloud solution.</w:t>
                    </w:r>
                  </w:p>
                  <w:p w14:paraId="0F1DE26F" w14:textId="2E64739D" w:rsidR="000879B7" w:rsidRDefault="000879B7" w:rsidP="000879B7">
                    <w:pPr>
                      <w:pStyle w:val="Endigm1"/>
                    </w:pPr>
                    <w:r w:rsidRPr="00E250B5">
                      <w:rPr>
                        <w:b/>
                      </w:rPr>
                      <w:t>SAP strategic account owner</w:t>
                    </w:r>
                    <w:r>
                      <w:t xml:space="preserve"> and GDPR Compliance (Global Data Protection Regulation) leader. </w:t>
                    </w:r>
                    <w:r w:rsidR="007A55AF">
                      <w:t>US Ambassador</w:t>
                    </w:r>
                  </w:p>
                  <w:p w14:paraId="08847460" w14:textId="04CFB17A" w:rsidR="000879B7" w:rsidRDefault="000879B7" w:rsidP="000879B7">
                    <w:pPr>
                      <w:pStyle w:val="Endigm1"/>
                    </w:pPr>
                    <w:r>
                      <w:t>Digital Transformation evolution strategist and strategic account development and pursuit.</w:t>
                    </w:r>
                  </w:p>
                  <w:p w14:paraId="2ED84041" w14:textId="5871A99A" w:rsidR="007A55AF" w:rsidRDefault="007A55AF" w:rsidP="000879B7">
                    <w:pPr>
                      <w:pStyle w:val="Endigm1"/>
                    </w:pPr>
                    <w:r>
                      <w:t>Data lineage and data lifecycle management design and implementation strategy (Tactical/Strategic)</w:t>
                    </w:r>
                  </w:p>
                  <w:p w14:paraId="7E14E928" w14:textId="66BA03C1" w:rsidR="00D86A0E" w:rsidRDefault="00000000" w:rsidP="00EC389C">
                    <w:pPr>
                      <w:pStyle w:val="Endigm1"/>
                    </w:pPr>
                  </w:p>
                </w:sdtContent>
              </w:sdt>
              <w:sdt>
                <w:sdtPr>
                  <w:rPr>
                    <w:rFonts w:asciiTheme="minorHAnsi" w:eastAsiaTheme="minorEastAsia" w:hAnsiTheme="minorHAnsi" w:cstheme="minorBidi"/>
                    <w:b w:val="0"/>
                    <w:bCs w:val="0"/>
                    <w:caps w:val="0"/>
                    <w:color w:val="595959" w:themeColor="text1" w:themeTint="A6"/>
                    <w14:ligatures w14:val="none"/>
                  </w:rPr>
                  <w:id w:val="-1552451659"/>
                  <w:placeholder>
                    <w:docPart w:val="53EF2C8C339F499B89E3FF5DE81F2718"/>
                  </w:placeholder>
                  <w15:repeatingSectionItem/>
                </w:sdtPr>
                <w:sdtContent>
                  <w:p w14:paraId="0341AEFA" w14:textId="77777777" w:rsidR="000879B7" w:rsidRDefault="009B3B02" w:rsidP="000879B7">
                    <w:pPr>
                      <w:pStyle w:val="Heading2"/>
                    </w:pPr>
                    <w:r>
                      <w:rPr>
                        <w:noProof/>
                      </w:rPr>
                      <w:drawing>
                        <wp:inline distT="0" distB="0" distL="0" distR="0" wp14:anchorId="64D04B44" wp14:editId="68EC323E">
                          <wp:extent cx="396621" cy="396621"/>
                          <wp:effectExtent l="0" t="0" r="3810" b="3810"/>
                          <wp:docPr id="4" name="Picture 4" descr="Ciber Global">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ber Global">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1441" cy="401441"/>
                                  </a:xfrm>
                                  <a:prstGeom prst="rect">
                                    <a:avLst/>
                                  </a:prstGeom>
                                  <a:noFill/>
                                  <a:ln>
                                    <a:noFill/>
                                  </a:ln>
                                </pic:spPr>
                              </pic:pic>
                            </a:graphicData>
                          </a:graphic>
                        </wp:inline>
                      </w:drawing>
                    </w:r>
                    <w:r>
                      <w:rPr>
                        <w:rFonts w:asciiTheme="minorHAnsi" w:eastAsiaTheme="minorEastAsia" w:hAnsiTheme="minorHAnsi" w:cstheme="minorBidi"/>
                        <w:b w:val="0"/>
                        <w:bCs w:val="0"/>
                        <w:caps w:val="0"/>
                        <w:color w:val="595959" w:themeColor="text1" w:themeTint="A6"/>
                        <w14:ligatures w14:val="none"/>
                      </w:rPr>
                      <w:t xml:space="preserve"> </w:t>
                    </w:r>
                    <w:r w:rsidR="000879B7" w:rsidRPr="00EC389C">
                      <w:rPr>
                        <w:u w:val="single"/>
                      </w:rPr>
                      <w:t>senior Practice director</w:t>
                    </w:r>
                    <w:r w:rsidR="000879B7">
                      <w:t xml:space="preserve">, ciber, </w:t>
                    </w:r>
                    <w:r w:rsidR="000879B7" w:rsidRPr="001769CF">
                      <w:rPr>
                        <w:b w:val="0"/>
                        <w:sz w:val="18"/>
                      </w:rPr>
                      <w:t>Denver, colorado</w:t>
                    </w:r>
                  </w:p>
                  <w:p w14:paraId="09E261A6" w14:textId="77777777" w:rsidR="00D86A0E" w:rsidRPr="00BE6D51" w:rsidRDefault="000879B7" w:rsidP="00BE6D51">
                    <w:pPr>
                      <w:pStyle w:val="ResumeText"/>
                      <w:rPr>
                        <w:i/>
                      </w:rPr>
                    </w:pPr>
                    <w:r w:rsidRPr="00BE6D51">
                      <w:rPr>
                        <w:i/>
                      </w:rPr>
                      <w:t>March 2014-January 2017</w:t>
                    </w:r>
                  </w:p>
                  <w:p w14:paraId="4CC8D2F5" w14:textId="7A8AFAAF" w:rsidR="009B3B02" w:rsidRDefault="009B3B02" w:rsidP="009B3B02">
                    <w:pPr>
                      <w:pStyle w:val="Endigm1"/>
                    </w:pPr>
                    <w:r>
                      <w:t xml:space="preserve">Established strong cross functional relationships with sales, delivery, support, and marketing, to ensure results focused outcomes with clients, ecosystem partners, and other internal lines of business.  Drove the SAP landscape design and framework for customer </w:t>
                    </w:r>
                    <w:r w:rsidR="0017779B">
                      <w:t xml:space="preserve">wins and </w:t>
                    </w:r>
                    <w:r>
                      <w:t>roadmap awareness.</w:t>
                    </w:r>
                    <w:r w:rsidR="00EC389C">
                      <w:t xml:space="preserve"> </w:t>
                    </w:r>
                    <w:r w:rsidR="00EC389C" w:rsidRPr="00EC389C">
                      <w:rPr>
                        <w:b/>
                      </w:rPr>
                      <w:t xml:space="preserve">Build and </w:t>
                    </w:r>
                    <w:r w:rsidR="00E250B5">
                      <w:rPr>
                        <w:b/>
                      </w:rPr>
                      <w:t>d</w:t>
                    </w:r>
                    <w:r w:rsidR="00EC389C" w:rsidRPr="00EC389C">
                      <w:rPr>
                        <w:b/>
                      </w:rPr>
                      <w:t>rive GTM offerings</w:t>
                    </w:r>
                    <w:r w:rsidR="007A55AF">
                      <w:rPr>
                        <w:b/>
                      </w:rPr>
                      <w:t xml:space="preserve"> including BI, Data Migration, S/4HANA, data warehousing.</w:t>
                    </w:r>
                  </w:p>
                  <w:p w14:paraId="10483D06" w14:textId="4E2BBA0F" w:rsidR="009B3B02" w:rsidRDefault="003B313B" w:rsidP="00772FF7">
                    <w:pPr>
                      <w:pStyle w:val="Endigm1"/>
                      <w:numPr>
                        <w:ilvl w:val="0"/>
                        <w:numId w:val="17"/>
                      </w:numPr>
                    </w:pPr>
                    <w:r>
                      <w:t xml:space="preserve">Owned the </w:t>
                    </w:r>
                    <w:r w:rsidR="009B3B02">
                      <w:t>P&amp;L</w:t>
                    </w:r>
                    <w:r w:rsidR="00A2747B">
                      <w:t xml:space="preserve"> Responsibility</w:t>
                    </w:r>
                    <w:r w:rsidR="00795C52">
                      <w:t xml:space="preserve"> (2016)</w:t>
                    </w:r>
                    <w:r w:rsidR="00A2747B">
                      <w:t xml:space="preserve"> for</w:t>
                    </w:r>
                    <w:r w:rsidR="00F617F6">
                      <w:t xml:space="preserve"> SAP</w:t>
                    </w:r>
                    <w:r w:rsidR="009B3B02">
                      <w:t xml:space="preserve"> North America Sales and </w:t>
                    </w:r>
                    <w:r w:rsidR="00344D07">
                      <w:t>Delivery. (</w:t>
                    </w:r>
                    <w:r w:rsidR="00430A84">
                      <w:t>3</w:t>
                    </w:r>
                    <w:r w:rsidR="00344D07">
                      <w:t>00 FTE)</w:t>
                    </w:r>
                    <w:r w:rsidR="00795C52">
                      <w:t>.</w:t>
                    </w:r>
                  </w:p>
                  <w:p w14:paraId="3E59C0A2" w14:textId="1D82EFFD" w:rsidR="009B3B02" w:rsidRDefault="009B3B02" w:rsidP="00772FF7">
                    <w:pPr>
                      <w:pStyle w:val="Endigm1"/>
                      <w:numPr>
                        <w:ilvl w:val="0"/>
                        <w:numId w:val="17"/>
                      </w:numPr>
                    </w:pPr>
                    <w:r>
                      <w:t>Gr</w:t>
                    </w:r>
                    <w:r w:rsidR="003B313B">
                      <w:t xml:space="preserve">ew </w:t>
                    </w:r>
                    <w:r>
                      <w:t>existing accounts and buil</w:t>
                    </w:r>
                    <w:r w:rsidR="00722BBE">
                      <w:t>t</w:t>
                    </w:r>
                    <w:r>
                      <w:t xml:space="preserve"> long-term relationships to ensure strong revenue pipeline.</w:t>
                    </w:r>
                  </w:p>
                  <w:p w14:paraId="143FDC33" w14:textId="057F6962" w:rsidR="009B3B02" w:rsidRDefault="009B3B02" w:rsidP="00772FF7">
                    <w:pPr>
                      <w:pStyle w:val="Endigm1"/>
                      <w:numPr>
                        <w:ilvl w:val="0"/>
                        <w:numId w:val="17"/>
                      </w:numPr>
                    </w:pPr>
                    <w:r>
                      <w:t>Develop</w:t>
                    </w:r>
                    <w:r w:rsidR="003B313B">
                      <w:t>ed</w:t>
                    </w:r>
                    <w:r w:rsidR="00446B7A">
                      <w:t xml:space="preserve"> sales plays, battlecards</w:t>
                    </w:r>
                    <w:r w:rsidR="00850CA7">
                      <w:t>,</w:t>
                    </w:r>
                    <w:r>
                      <w:t xml:space="preserve"> and pitch</w:t>
                    </w:r>
                    <w:r w:rsidR="003B313B">
                      <w:t>ed</w:t>
                    </w:r>
                    <w:r>
                      <w:t xml:space="preserve"> proposals, contracts, and engagement accounts</w:t>
                    </w:r>
                    <w:r w:rsidR="00F617F6">
                      <w:t>.</w:t>
                    </w:r>
                  </w:p>
                  <w:p w14:paraId="70EF3FBB" w14:textId="273875B3" w:rsidR="009B3B02" w:rsidRDefault="009B3B02" w:rsidP="00772FF7">
                    <w:pPr>
                      <w:pStyle w:val="Endigm1"/>
                      <w:numPr>
                        <w:ilvl w:val="0"/>
                        <w:numId w:val="17"/>
                      </w:numPr>
                    </w:pPr>
                    <w:r>
                      <w:t>Hire</w:t>
                    </w:r>
                    <w:r w:rsidR="003B313B">
                      <w:t>d</w:t>
                    </w:r>
                    <w:r>
                      <w:t xml:space="preserve"> and </w:t>
                    </w:r>
                    <w:r w:rsidR="003B313B">
                      <w:t>built</w:t>
                    </w:r>
                    <w:r>
                      <w:t xml:space="preserve"> a team of consultants</w:t>
                    </w:r>
                    <w:r w:rsidR="00344D07">
                      <w:t>, Client Partners, Directors,</w:t>
                    </w:r>
                    <w:r>
                      <w:t xml:space="preserve"> and </w:t>
                    </w:r>
                    <w:r w:rsidR="00722BBE">
                      <w:t>M</w:t>
                    </w:r>
                    <w:r>
                      <w:t>anagers</w:t>
                    </w:r>
                    <w:r w:rsidR="00EC389C">
                      <w:t>.</w:t>
                    </w:r>
                  </w:p>
                  <w:p w14:paraId="256CD369" w14:textId="77777777" w:rsidR="009B3B02" w:rsidRDefault="00BE6D51" w:rsidP="009B3B02">
                    <w:pPr>
                      <w:pStyle w:val="Heading2"/>
                    </w:pPr>
                    <w:r>
                      <w:rPr>
                        <w:noProof/>
                      </w:rPr>
                      <w:drawing>
                        <wp:inline distT="0" distB="0" distL="0" distR="0" wp14:anchorId="46B473D1" wp14:editId="0B1C8A95">
                          <wp:extent cx="501462" cy="501462"/>
                          <wp:effectExtent l="0" t="0" r="0" b="0"/>
                          <wp:docPr id="1" name="Picture 1" descr="SAP">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P">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009B3B02" w:rsidRPr="00EC389C">
                      <w:rPr>
                        <w:u w:val="single"/>
                      </w:rPr>
                      <w:t>Practice manager</w:t>
                    </w:r>
                    <w:r w:rsidR="009B3B02">
                      <w:t xml:space="preserve">, sap, </w:t>
                    </w:r>
                    <w:r w:rsidR="009B3B02" w:rsidRPr="001769CF">
                      <w:rPr>
                        <w:b w:val="0"/>
                        <w:sz w:val="18"/>
                      </w:rPr>
                      <w:t>Denver, colorado</w:t>
                    </w:r>
                  </w:p>
                  <w:p w14:paraId="5AF71AF7" w14:textId="0DAD40AE" w:rsidR="009B3B02" w:rsidRPr="00BE6D51" w:rsidRDefault="00BC7146" w:rsidP="009B3B02">
                    <w:pPr>
                      <w:pStyle w:val="ResumeText"/>
                      <w:rPr>
                        <w:i/>
                      </w:rPr>
                    </w:pPr>
                    <w:r>
                      <w:rPr>
                        <w:i/>
                      </w:rPr>
                      <w:t>July 2010</w:t>
                    </w:r>
                    <w:r w:rsidR="009B3B02" w:rsidRPr="00BE6D51">
                      <w:rPr>
                        <w:i/>
                      </w:rPr>
                      <w:t>-</w:t>
                    </w:r>
                    <w:r>
                      <w:rPr>
                        <w:i/>
                      </w:rPr>
                      <w:t>March 2014</w:t>
                    </w:r>
                  </w:p>
                  <w:p w14:paraId="321F086B" w14:textId="77777777" w:rsidR="008A6B4B" w:rsidRDefault="00BE6D51" w:rsidP="00BE6D51">
                    <w:pPr>
                      <w:pStyle w:val="Endigm1"/>
                    </w:pPr>
                    <w:r>
                      <w:t>My core responsibilities were to manage and mentor 12-15 Consultants</w:t>
                    </w:r>
                    <w:r w:rsidR="008A6B4B">
                      <w:t xml:space="preserve">. </w:t>
                    </w:r>
                  </w:p>
                  <w:p w14:paraId="54D25BEF" w14:textId="2E108A59" w:rsidR="00BE6D51" w:rsidRDefault="003E626D" w:rsidP="00BE6D51">
                    <w:pPr>
                      <w:pStyle w:val="Endigm1"/>
                    </w:pPr>
                    <w:r>
                      <w:rPr>
                        <w:b/>
                      </w:rPr>
                      <w:t>Managed</w:t>
                    </w:r>
                    <w:r w:rsidR="008A6B4B" w:rsidRPr="00E250B5">
                      <w:rPr>
                        <w:b/>
                      </w:rPr>
                      <w:t xml:space="preserve"> solutions and </w:t>
                    </w:r>
                    <w:r w:rsidR="00E250B5" w:rsidRPr="00E250B5">
                      <w:rPr>
                        <w:b/>
                      </w:rPr>
                      <w:t>delivery</w:t>
                    </w:r>
                    <w:r w:rsidR="008A6B4B">
                      <w:t xml:space="preserve"> for</w:t>
                    </w:r>
                    <w:r w:rsidR="00BE6D51">
                      <w:t xml:space="preserve"> the </w:t>
                    </w:r>
                    <w:r w:rsidR="00E250B5">
                      <w:t>e</w:t>
                    </w:r>
                    <w:r w:rsidR="00EC389C">
                      <w:t xml:space="preserve">ast and </w:t>
                    </w:r>
                    <w:r w:rsidR="00E250B5">
                      <w:t>w</w:t>
                    </w:r>
                    <w:r w:rsidR="00EC389C">
                      <w:t>est</w:t>
                    </w:r>
                    <w:r w:rsidR="00BE6D51">
                      <w:t xml:space="preserve"> regions i</w:t>
                    </w:r>
                    <w:r w:rsidR="00EC389C">
                      <w:t xml:space="preserve">n </w:t>
                    </w:r>
                    <w:r w:rsidR="00BE6D51">
                      <w:t>pre and post sales activities.</w:t>
                    </w:r>
                  </w:p>
                  <w:p w14:paraId="251DB060" w14:textId="1BC35ABD" w:rsidR="00BE6D51" w:rsidRDefault="00BE6D51" w:rsidP="00772FF7">
                    <w:pPr>
                      <w:pStyle w:val="Endigm1"/>
                      <w:numPr>
                        <w:ilvl w:val="0"/>
                        <w:numId w:val="17"/>
                      </w:numPr>
                    </w:pPr>
                    <w:r>
                      <w:t>Develop</w:t>
                    </w:r>
                    <w:r w:rsidR="003E626D">
                      <w:t>ed</w:t>
                    </w:r>
                    <w:r>
                      <w:t xml:space="preserve"> and pitch proposals, contracts, and engagement</w:t>
                    </w:r>
                    <w:r w:rsidR="00EC389C">
                      <w:t>.</w:t>
                    </w:r>
                  </w:p>
                  <w:p w14:paraId="7F041076" w14:textId="33AB5D65" w:rsidR="00BE6D51" w:rsidRDefault="00BE6D51" w:rsidP="00772FF7">
                    <w:pPr>
                      <w:pStyle w:val="Endigm1"/>
                      <w:numPr>
                        <w:ilvl w:val="0"/>
                        <w:numId w:val="17"/>
                      </w:numPr>
                    </w:pPr>
                    <w:r>
                      <w:t>Anchor</w:t>
                    </w:r>
                    <w:r w:rsidR="003E626D">
                      <w:t>ed</w:t>
                    </w:r>
                    <w:r>
                      <w:t xml:space="preserve"> the ’sales’ process and </w:t>
                    </w:r>
                    <w:r w:rsidR="007A55AF">
                      <w:t>identify</w:t>
                    </w:r>
                    <w:r>
                      <w:t xml:space="preserve"> cross sell opportunities.      </w:t>
                    </w:r>
                  </w:p>
                  <w:p w14:paraId="59F88AE8" w14:textId="5D2CFF6C" w:rsidR="00BE6D51" w:rsidRDefault="00BE6D51" w:rsidP="00772FF7">
                    <w:pPr>
                      <w:pStyle w:val="Endigm1"/>
                      <w:numPr>
                        <w:ilvl w:val="0"/>
                        <w:numId w:val="17"/>
                      </w:numPr>
                    </w:pPr>
                    <w:r>
                      <w:t>Utilization, pipeline, and forecasting management</w:t>
                    </w:r>
                    <w:r w:rsidR="00EC389C">
                      <w:t>.</w:t>
                    </w:r>
                  </w:p>
                  <w:p w14:paraId="2EF5D2DB" w14:textId="7C7B7BD3" w:rsidR="00BE6D51" w:rsidRDefault="00BE6D51" w:rsidP="00772FF7">
                    <w:pPr>
                      <w:pStyle w:val="Endigm1"/>
                      <w:numPr>
                        <w:ilvl w:val="0"/>
                        <w:numId w:val="17"/>
                      </w:numPr>
                    </w:pPr>
                    <w:r>
                      <w:lastRenderedPageBreak/>
                      <w:t>Supervised, mentored, and trained technicians and apprentice program graduates.</w:t>
                    </w:r>
                  </w:p>
                  <w:p w14:paraId="4683B0E1" w14:textId="77777777" w:rsidR="00BB0DD4" w:rsidRDefault="00BB0DD4" w:rsidP="00BB0DD4">
                    <w:pPr>
                      <w:pStyle w:val="Heading2"/>
                    </w:pPr>
                    <w:r>
                      <w:rPr>
                        <w:noProof/>
                      </w:rPr>
                      <w:drawing>
                        <wp:inline distT="0" distB="0" distL="0" distR="0" wp14:anchorId="123E5A1A" wp14:editId="60FD2628">
                          <wp:extent cx="501462" cy="501462"/>
                          <wp:effectExtent l="0" t="0" r="0" b="0"/>
                          <wp:docPr id="7" name="Picture 7" descr="SAP">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AP">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876" cy="507876"/>
                                  </a:xfrm>
                                  <a:prstGeom prst="rect">
                                    <a:avLst/>
                                  </a:prstGeom>
                                  <a:noFill/>
                                  <a:ln>
                                    <a:noFill/>
                                  </a:ln>
                                </pic:spPr>
                              </pic:pic>
                            </a:graphicData>
                          </a:graphic>
                        </wp:inline>
                      </w:drawing>
                    </w:r>
                    <w:r>
                      <w:t xml:space="preserve"> </w:t>
                    </w:r>
                    <w:r w:rsidRPr="00EC389C">
                      <w:rPr>
                        <w:u w:val="single"/>
                      </w:rPr>
                      <w:t>Platinum Consultant</w:t>
                    </w:r>
                    <w:r>
                      <w:t xml:space="preserve">, sap, </w:t>
                    </w:r>
                    <w:r w:rsidRPr="001769CF">
                      <w:rPr>
                        <w:b w:val="0"/>
                        <w:sz w:val="18"/>
                      </w:rPr>
                      <w:t>Denver, colorado</w:t>
                    </w:r>
                  </w:p>
                  <w:p w14:paraId="452586E6" w14:textId="5A174684" w:rsidR="00BB0DD4" w:rsidRDefault="00BB0DD4" w:rsidP="00BB0DD4">
                    <w:pPr>
                      <w:pStyle w:val="ResumeText"/>
                      <w:rPr>
                        <w:i/>
                      </w:rPr>
                    </w:pPr>
                    <w:r w:rsidRPr="00BE6D51">
                      <w:rPr>
                        <w:i/>
                      </w:rPr>
                      <w:t>Ma</w:t>
                    </w:r>
                    <w:r w:rsidR="00BC7146">
                      <w:rPr>
                        <w:i/>
                      </w:rPr>
                      <w:t>y</w:t>
                    </w:r>
                    <w:r w:rsidRPr="00BE6D51">
                      <w:rPr>
                        <w:i/>
                      </w:rPr>
                      <w:t xml:space="preserve"> 20</w:t>
                    </w:r>
                    <w:r>
                      <w:rPr>
                        <w:i/>
                      </w:rPr>
                      <w:t>06</w:t>
                    </w:r>
                    <w:r w:rsidRPr="00BE6D51">
                      <w:rPr>
                        <w:i/>
                      </w:rPr>
                      <w:t>-J</w:t>
                    </w:r>
                    <w:r w:rsidR="00BC7146">
                      <w:rPr>
                        <w:i/>
                      </w:rPr>
                      <w:t>uly</w:t>
                    </w:r>
                    <w:r w:rsidRPr="00BE6D51">
                      <w:rPr>
                        <w:i/>
                      </w:rPr>
                      <w:t xml:space="preserve"> 201</w:t>
                    </w:r>
                    <w:r w:rsidR="00BC7146">
                      <w:rPr>
                        <w:i/>
                      </w:rPr>
                      <w:t>0</w:t>
                    </w:r>
                  </w:p>
                  <w:p w14:paraId="4BB4F341" w14:textId="57039E01" w:rsidR="00BB0DD4" w:rsidRDefault="00BB0DD4" w:rsidP="00772FF7">
                    <w:pPr>
                      <w:pStyle w:val="Endigm1"/>
                      <w:numPr>
                        <w:ilvl w:val="0"/>
                        <w:numId w:val="17"/>
                      </w:numPr>
                    </w:pPr>
                    <w:r w:rsidRPr="00E250B5">
                      <w:rPr>
                        <w:b/>
                      </w:rPr>
                      <w:t>Technical Architect</w:t>
                    </w:r>
                    <w:r>
                      <w:t xml:space="preserve"> SAP BusinessObjects, Analytics (Crystal Reports, Web Intelligence, Universe Design, </w:t>
                    </w:r>
                    <w:r w:rsidR="004F7890">
                      <w:t xml:space="preserve">Reporting, </w:t>
                    </w:r>
                    <w:proofErr w:type="gramStart"/>
                    <w:r w:rsidR="004F7890">
                      <w:t>Fiori,</w:t>
                    </w:r>
                    <w:r>
                      <w:t>,</w:t>
                    </w:r>
                    <w:proofErr w:type="gramEnd"/>
                    <w:r>
                      <w:t xml:space="preserve"> Data Quality</w:t>
                    </w:r>
                    <w:r w:rsidR="007A55AF">
                      <w:t>, Data Migration, Data Services, ETL</w:t>
                    </w:r>
                    <w:r w:rsidR="00E34055">
                      <w:t>, ERP, SAP Architecture</w:t>
                    </w:r>
                    <w:r w:rsidR="007A55AF">
                      <w:t>.</w:t>
                    </w:r>
                  </w:p>
                  <w:p w14:paraId="0EF2AC60" w14:textId="77777777" w:rsidR="00823C0A" w:rsidRDefault="00BB0DD4" w:rsidP="00772FF7">
                    <w:pPr>
                      <w:pStyle w:val="Endigm1"/>
                      <w:numPr>
                        <w:ilvl w:val="0"/>
                        <w:numId w:val="17"/>
                      </w:numPr>
                    </w:pPr>
                    <w:r w:rsidRPr="00BB0DD4">
                      <w:t xml:space="preserve">Responsible for the recommendation and implementation of all </w:t>
                    </w:r>
                    <w:r w:rsidR="00EC389C">
                      <w:t xml:space="preserve">SAP </w:t>
                    </w:r>
                    <w:r w:rsidRPr="00BB0DD4">
                      <w:t>Business Intelligence software</w:t>
                    </w:r>
                    <w:r w:rsidR="00EC389C">
                      <w:t>.</w:t>
                    </w:r>
                  </w:p>
                  <w:p w14:paraId="57944F24" w14:textId="77777777" w:rsidR="00823C0A" w:rsidRDefault="00823C0A" w:rsidP="00772FF7">
                    <w:pPr>
                      <w:pStyle w:val="Endigm1"/>
                      <w:numPr>
                        <w:ilvl w:val="0"/>
                        <w:numId w:val="17"/>
                      </w:numPr>
                    </w:pPr>
                    <w:r>
                      <w:t>Supervised, mentored, and trained technicians and apprentice program graduates.</w:t>
                    </w:r>
                  </w:p>
                  <w:p w14:paraId="7B03D9FA" w14:textId="77777777" w:rsidR="00823C0A" w:rsidRDefault="00823C0A" w:rsidP="00772FF7">
                    <w:pPr>
                      <w:pStyle w:val="Endigm1"/>
                      <w:numPr>
                        <w:ilvl w:val="0"/>
                        <w:numId w:val="17"/>
                      </w:numPr>
                    </w:pPr>
                    <w:r>
                      <w:t>Successfully architected, scoped, designed, built, and deployed over 40 Enterprise Business Intelligence solutions to go live for small, medium and large enterprise clients using SAP’s suite of enterprise applications.</w:t>
                    </w:r>
                  </w:p>
                  <w:p w14:paraId="244AA1E4" w14:textId="61FE7780" w:rsidR="00D86A0E" w:rsidRDefault="00823C0A" w:rsidP="00823C0A">
                    <w:pPr>
                      <w:pStyle w:val="Endigm1"/>
                      <w:ind w:left="765"/>
                    </w:pPr>
                    <w:r>
                      <w:t>(Manufacturing, Oil &amp; Gas, Retail, Telecommunication)</w:t>
                    </w:r>
                  </w:p>
                </w:sdtContent>
              </w:sdt>
            </w:sdtContent>
          </w:sdt>
        </w:tc>
      </w:tr>
      <w:tr w:rsidR="00D86A0E" w14:paraId="7FEDBED0" w14:textId="77777777" w:rsidTr="004F7890">
        <w:trPr>
          <w:trHeight w:val="3419"/>
        </w:trPr>
        <w:tc>
          <w:tcPr>
            <w:tcW w:w="1356" w:type="dxa"/>
          </w:tcPr>
          <w:p w14:paraId="27350940" w14:textId="77777777" w:rsidR="00D86A0E" w:rsidRDefault="000171CE">
            <w:pPr>
              <w:pStyle w:val="Heading1"/>
            </w:pPr>
            <w:r>
              <w:lastRenderedPageBreak/>
              <w:t>Education</w:t>
            </w:r>
          </w:p>
        </w:tc>
        <w:tc>
          <w:tcPr>
            <w:tcW w:w="410" w:type="dxa"/>
          </w:tcPr>
          <w:p w14:paraId="5C82A117" w14:textId="77777777" w:rsidR="00D86A0E" w:rsidRDefault="00D86A0E"/>
          <w:p w14:paraId="10D19104" w14:textId="77777777" w:rsidR="009D60DE" w:rsidRDefault="009D60DE"/>
          <w:p w14:paraId="053B01BF" w14:textId="77777777" w:rsidR="009D60DE" w:rsidRDefault="009D60DE"/>
          <w:p w14:paraId="069B5562" w14:textId="77777777" w:rsidR="009D60DE" w:rsidRDefault="009D60DE"/>
          <w:p w14:paraId="4BBF3835" w14:textId="77777777" w:rsidR="009D60DE" w:rsidRDefault="009D60DE"/>
          <w:p w14:paraId="38B0A48E" w14:textId="01DC22DF" w:rsidR="009D60DE" w:rsidRDefault="009D60DE"/>
        </w:tc>
        <w:tc>
          <w:tcPr>
            <w:tcW w:w="9665" w:type="dxa"/>
          </w:tcPr>
          <w:sdt>
            <w:sdtPr>
              <w:rPr>
                <w:rFonts w:asciiTheme="minorHAnsi" w:eastAsiaTheme="minorEastAsia" w:hAnsiTheme="minorHAnsi" w:cstheme="minorBidi"/>
                <w:b w:val="0"/>
                <w:bCs w:val="0"/>
                <w:caps w:val="0"/>
                <w:color w:val="595959" w:themeColor="text1" w:themeTint="A6"/>
                <w14:ligatures w14:val="none"/>
              </w:rPr>
              <w:id w:val="-691765356"/>
              <w15:repeatingSection/>
            </w:sdtPr>
            <w:sdtContent>
              <w:sdt>
                <w:sdtPr>
                  <w:rPr>
                    <w:rFonts w:asciiTheme="minorHAnsi" w:eastAsiaTheme="minorEastAsia" w:hAnsiTheme="minorHAnsi" w:cstheme="minorBidi"/>
                    <w:b w:val="0"/>
                    <w:bCs w:val="0"/>
                    <w:caps w:val="0"/>
                    <w:color w:val="595959" w:themeColor="text1" w:themeTint="A6"/>
                    <w14:ligatures w14:val="none"/>
                  </w:rPr>
                  <w:id w:val="-1126388115"/>
                  <w:placeholder>
                    <w:docPart w:val="53EF2C8C339F499B89E3FF5DE81F2718"/>
                  </w:placeholder>
                  <w15:repeatingSectionItem/>
                </w:sdtPr>
                <w:sdtContent>
                  <w:p w14:paraId="6BA5C04A" w14:textId="77777777" w:rsidR="00BE6D51" w:rsidRDefault="00BE6D51" w:rsidP="00BE6D51">
                    <w:pPr>
                      <w:pStyle w:val="Heading2"/>
                    </w:pPr>
                    <w:r>
                      <w:rPr>
                        <w:noProof/>
                      </w:rPr>
                      <w:drawing>
                        <wp:inline distT="0" distB="0" distL="0" distR="0" wp14:anchorId="6A27FAA5" wp14:editId="6AADB6ED">
                          <wp:extent cx="369528" cy="369528"/>
                          <wp:effectExtent l="0" t="0" r="0" b="0"/>
                          <wp:docPr id="6" name="Picture 6" descr="Southern Alberta Institute of Technology (SAI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uthern Alberta Institute of Technology (SAIT)">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7272" cy="377272"/>
                                  </a:xfrm>
                                  <a:prstGeom prst="rect">
                                    <a:avLst/>
                                  </a:prstGeom>
                                  <a:noFill/>
                                  <a:ln>
                                    <a:noFill/>
                                  </a:ln>
                                </pic:spPr>
                              </pic:pic>
                            </a:graphicData>
                          </a:graphic>
                        </wp:inline>
                      </w:drawing>
                    </w:r>
                    <w:r w:rsidR="007F425C">
                      <w:t xml:space="preserve"> </w:t>
                    </w:r>
                    <w:r w:rsidRPr="00EC389C">
                      <w:rPr>
                        <w:u w:val="single"/>
                      </w:rPr>
                      <w:t>Southern alberta institute of technology</w:t>
                    </w:r>
                    <w:r>
                      <w:t>, calgary, alberta 1998</w:t>
                    </w:r>
                  </w:p>
                  <w:p w14:paraId="50CEB584" w14:textId="77777777" w:rsidR="00BE6D51" w:rsidRPr="00BE6D51" w:rsidRDefault="00BE6D51" w:rsidP="00BE6D51">
                    <w:r>
                      <w:t>S.A.I.T Polytechnic: Information technology (Honors)</w:t>
                    </w:r>
                  </w:p>
                  <w:p w14:paraId="251672AE" w14:textId="2514BE54" w:rsidR="007F425C" w:rsidRDefault="00BE6D51" w:rsidP="00BE6D51">
                    <w:pPr>
                      <w:pStyle w:val="Heading2"/>
                    </w:pPr>
                    <w:r>
                      <w:rPr>
                        <w:noProof/>
                      </w:rPr>
                      <w:drawing>
                        <wp:inline distT="0" distB="0" distL="0" distR="0" wp14:anchorId="6F16F5A3" wp14:editId="254F9F9B">
                          <wp:extent cx="289442" cy="289442"/>
                          <wp:effectExtent l="0" t="0" r="0" b="0"/>
                          <wp:docPr id="5" name="Picture 5" descr="Haskayne School of Busines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askayne School of Business">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6423" cy="296423"/>
                                  </a:xfrm>
                                  <a:prstGeom prst="rect">
                                    <a:avLst/>
                                  </a:prstGeom>
                                  <a:noFill/>
                                  <a:ln>
                                    <a:noFill/>
                                  </a:ln>
                                </pic:spPr>
                              </pic:pic>
                            </a:graphicData>
                          </a:graphic>
                        </wp:inline>
                      </w:drawing>
                    </w:r>
                    <w:r>
                      <w:t xml:space="preserve"> </w:t>
                    </w:r>
                    <w:r w:rsidR="007F425C">
                      <w:t xml:space="preserve"> </w:t>
                    </w:r>
                    <w:r>
                      <w:t xml:space="preserve"> </w:t>
                    </w:r>
                    <w:r w:rsidRPr="00EC389C">
                      <w:rPr>
                        <w:u w:val="single"/>
                      </w:rPr>
                      <w:t>haskayne school of business</w:t>
                    </w:r>
                    <w:r>
                      <w:t xml:space="preserve"> (University of Calgary, calgary, alberta, 1993</w:t>
                    </w:r>
                  </w:p>
                  <w:p w14:paraId="69259720" w14:textId="1DAD30D0" w:rsidR="00EC389C" w:rsidRDefault="00EC389C" w:rsidP="00BB0DD4">
                    <w:pPr>
                      <w:pStyle w:val="Endigm1"/>
                    </w:pPr>
                    <w:r>
                      <w:t>Bachelor of Commerce</w:t>
                    </w:r>
                    <w:r w:rsidR="00F617F6">
                      <w:t xml:space="preserve"> Degree</w:t>
                    </w:r>
                  </w:p>
                  <w:p w14:paraId="10FFA550" w14:textId="52A0D6D6" w:rsidR="00EC389C" w:rsidRDefault="00EC389C" w:rsidP="00BB0DD4">
                    <w:pPr>
                      <w:pStyle w:val="Endigm1"/>
                    </w:pPr>
                  </w:p>
                  <w:p w14:paraId="45BC62DD" w14:textId="7213F394" w:rsidR="009D60DE" w:rsidRPr="00495F40" w:rsidRDefault="009D60DE" w:rsidP="009D60DE">
                    <w:pPr>
                      <w:pStyle w:val="Endigm1"/>
                      <w:rPr>
                        <w:rStyle w:val="Emphasis"/>
                        <w:b/>
                      </w:rPr>
                    </w:pPr>
                    <w:r>
                      <w:rPr>
                        <w:rStyle w:val="Emphasis"/>
                        <w:b/>
                      </w:rPr>
                      <w:t>Certifications</w:t>
                    </w:r>
                  </w:p>
                  <w:p w14:paraId="52AD931B" w14:textId="773235DD" w:rsidR="004074F3" w:rsidRDefault="004074F3" w:rsidP="00AE6E9A">
                    <w:pPr>
                      <w:pStyle w:val="Endigm1"/>
                      <w:numPr>
                        <w:ilvl w:val="0"/>
                        <w:numId w:val="15"/>
                      </w:numPr>
                      <w:rPr>
                        <w:rStyle w:val="pv-accomplishment-entitydate"/>
                      </w:rPr>
                    </w:pPr>
                    <w:r>
                      <w:rPr>
                        <w:rStyle w:val="pv-accomplishment-entitydate"/>
                      </w:rPr>
                      <w:t xml:space="preserve">Data Visualization Certification - Denodo Certified Oct 2021 (Data Architect) </w:t>
                    </w:r>
                    <w:r w:rsidR="00F5165B" w:rsidRPr="00F5165B">
                      <w:rPr>
                        <w:noProof/>
                      </w:rPr>
                      <w:drawing>
                        <wp:inline distT="0" distB="0" distL="0" distR="0" wp14:anchorId="5C49567F" wp14:editId="4C099CEF">
                          <wp:extent cx="378207" cy="379095"/>
                          <wp:effectExtent l="0" t="0" r="3175" b="1905"/>
                          <wp:docPr id="13" name="Picture 2" descr="Certified Architect Associate 8.0">
                            <a:extLst xmlns:a="http://schemas.openxmlformats.org/drawingml/2006/main">
                              <a:ext uri="{FF2B5EF4-FFF2-40B4-BE49-F238E27FC236}">
                                <a16:creationId xmlns:a16="http://schemas.microsoft.com/office/drawing/2014/main" id="{BE60E1B9-7EF5-2945-8C0F-32D8F7A53F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Certified Architect Associate 8.0">
                                    <a:extLst>
                                      <a:ext uri="{FF2B5EF4-FFF2-40B4-BE49-F238E27FC236}">
                                        <a16:creationId xmlns:a16="http://schemas.microsoft.com/office/drawing/2014/main" id="{BE60E1B9-7EF5-2945-8C0F-32D8F7A53F2E}"/>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3020" cy="383919"/>
                                  </a:xfrm>
                                  <a:prstGeom prst="rect">
                                    <a:avLst/>
                                  </a:prstGeom>
                                  <a:noFill/>
                                </pic:spPr>
                              </pic:pic>
                            </a:graphicData>
                          </a:graphic>
                        </wp:inline>
                      </w:drawing>
                    </w:r>
                  </w:p>
                  <w:p w14:paraId="4C5F5C38" w14:textId="20C57887" w:rsidR="009D60DE" w:rsidRDefault="009D60DE" w:rsidP="009D60DE">
                    <w:pPr>
                      <w:pStyle w:val="Endigm1"/>
                      <w:numPr>
                        <w:ilvl w:val="0"/>
                        <w:numId w:val="15"/>
                      </w:numPr>
                      <w:rPr>
                        <w:rStyle w:val="pv-accomplishment-entitydate"/>
                      </w:rPr>
                    </w:pPr>
                    <w:r w:rsidRPr="00BB0DD4">
                      <w:rPr>
                        <w:rStyle w:val="pv-accomplishment-entitydate"/>
                      </w:rPr>
                      <w:t>Tableau 10 Training Essentials</w:t>
                    </w:r>
                    <w:r w:rsidRPr="00BB0DD4">
                      <w:t xml:space="preserve">: </w:t>
                    </w:r>
                    <w:r w:rsidRPr="00BB0DD4">
                      <w:rPr>
                        <w:rStyle w:val="visually-hidden"/>
                      </w:rPr>
                      <w:t xml:space="preserve">Certification Date </w:t>
                    </w:r>
                    <w:r w:rsidRPr="00BB0DD4">
                      <w:rPr>
                        <w:rStyle w:val="pv-accomplishment-entitydate"/>
                      </w:rPr>
                      <w:t>Feb 2018.</w:t>
                    </w:r>
                  </w:p>
                  <w:p w14:paraId="7A1CAE14" w14:textId="71641CB7" w:rsidR="007F425C" w:rsidRPr="00BB0DD4" w:rsidRDefault="007F425C" w:rsidP="008526F2">
                    <w:pPr>
                      <w:pStyle w:val="Endigm1"/>
                      <w:numPr>
                        <w:ilvl w:val="0"/>
                        <w:numId w:val="15"/>
                      </w:numPr>
                    </w:pPr>
                    <w:r w:rsidRPr="00BB0DD4">
                      <w:t xml:space="preserve">Techniques and Concepts of Big Data: </w:t>
                    </w:r>
                    <w:r w:rsidRPr="00BB0DD4">
                      <w:rPr>
                        <w:rStyle w:val="visually-hidden"/>
                      </w:rPr>
                      <w:t xml:space="preserve">Certification Date </w:t>
                    </w:r>
                    <w:r w:rsidRPr="00BB0DD4">
                      <w:rPr>
                        <w:rStyle w:val="pv-accomplishment-entitydate"/>
                      </w:rPr>
                      <w:t>April 2017.</w:t>
                    </w:r>
                    <w:r w:rsidRPr="00BB0DD4">
                      <w:t xml:space="preserve">  </w:t>
                    </w:r>
                  </w:p>
                  <w:p w14:paraId="394F2C8D" w14:textId="77777777" w:rsidR="007F425C" w:rsidRPr="00BB0DD4" w:rsidRDefault="007F425C" w:rsidP="008526F2">
                    <w:pPr>
                      <w:pStyle w:val="Endigm1"/>
                      <w:numPr>
                        <w:ilvl w:val="0"/>
                        <w:numId w:val="15"/>
                      </w:numPr>
                      <w:rPr>
                        <w:rStyle w:val="pv-accomplishment-entitydate"/>
                      </w:rPr>
                    </w:pPr>
                    <w:r w:rsidRPr="00BB0DD4">
                      <w:t xml:space="preserve">Introduction to Data Science: </w:t>
                    </w:r>
                    <w:r w:rsidRPr="00BB0DD4">
                      <w:rPr>
                        <w:rStyle w:val="visually-hidden"/>
                      </w:rPr>
                      <w:t xml:space="preserve">Certification Date </w:t>
                    </w:r>
                    <w:r w:rsidRPr="00BB0DD4">
                      <w:rPr>
                        <w:rStyle w:val="pv-accomplishment-entitydate"/>
                      </w:rPr>
                      <w:t>Mar 2017.</w:t>
                    </w:r>
                  </w:p>
                  <w:p w14:paraId="2D6CFDA8" w14:textId="77777777" w:rsidR="007F425C" w:rsidRPr="00BB0DD4" w:rsidRDefault="007F425C" w:rsidP="008526F2">
                    <w:pPr>
                      <w:pStyle w:val="Endigm1"/>
                      <w:numPr>
                        <w:ilvl w:val="0"/>
                        <w:numId w:val="15"/>
                      </w:numPr>
                      <w:rPr>
                        <w:rStyle w:val="pv-accomplishment-entitydate"/>
                      </w:rPr>
                    </w:pPr>
                    <w:r w:rsidRPr="00BB0DD4">
                      <w:t xml:space="preserve">Introduction to Information Governance: </w:t>
                    </w:r>
                    <w:r w:rsidRPr="00BB0DD4">
                      <w:rPr>
                        <w:rStyle w:val="visually-hidden"/>
                      </w:rPr>
                      <w:t xml:space="preserve">Certification Date </w:t>
                    </w:r>
                    <w:r w:rsidRPr="00BB0DD4">
                      <w:rPr>
                        <w:rStyle w:val="pv-accomplishment-entitydate"/>
                      </w:rPr>
                      <w:t>Feb 2017.</w:t>
                    </w:r>
                  </w:p>
                  <w:p w14:paraId="494BE71A" w14:textId="11A26C44" w:rsidR="00D86A0E" w:rsidRPr="007F425C" w:rsidRDefault="009D60DE" w:rsidP="009D60DE">
                    <w:pPr>
                      <w:pStyle w:val="Endigm1"/>
                      <w:numPr>
                        <w:ilvl w:val="0"/>
                        <w:numId w:val="15"/>
                      </w:numPr>
                    </w:pPr>
                    <w:r w:rsidRPr="00BB0DD4">
                      <w:t>SAP Certification ID:01818462 - SAP BusinessObjects 4.0. Certification Date 2014</w:t>
                    </w:r>
                    <w:r w:rsidR="004E6E71">
                      <w:t>-22</w:t>
                    </w:r>
                  </w:p>
                </w:sdtContent>
              </w:sdt>
            </w:sdtContent>
          </w:sdt>
        </w:tc>
      </w:tr>
      <w:tr w:rsidR="00D86A0E" w14:paraId="07FF68F1" w14:textId="77777777" w:rsidTr="004F7890">
        <w:trPr>
          <w:trHeight w:val="1277"/>
        </w:trPr>
        <w:tc>
          <w:tcPr>
            <w:tcW w:w="1356" w:type="dxa"/>
          </w:tcPr>
          <w:p w14:paraId="5EBE20C1" w14:textId="77777777" w:rsidR="00D86A0E" w:rsidRDefault="00952F35">
            <w:pPr>
              <w:pStyle w:val="Heading1"/>
            </w:pPr>
            <w:r>
              <w:t>Activities</w:t>
            </w:r>
          </w:p>
        </w:tc>
        <w:tc>
          <w:tcPr>
            <w:tcW w:w="410" w:type="dxa"/>
          </w:tcPr>
          <w:p w14:paraId="3EFB7B3B" w14:textId="77777777" w:rsidR="00D86A0E" w:rsidRDefault="00D86A0E"/>
        </w:tc>
        <w:tc>
          <w:tcPr>
            <w:tcW w:w="9665" w:type="dxa"/>
          </w:tcPr>
          <w:p w14:paraId="1E668E40" w14:textId="77777777" w:rsidR="009D60DE" w:rsidRDefault="009D60DE" w:rsidP="00E33BFA">
            <w:pPr>
              <w:pStyle w:val="Endigm1"/>
            </w:pPr>
          </w:p>
          <w:p w14:paraId="50B36E95" w14:textId="077B4083" w:rsidR="007F425C" w:rsidRDefault="007F425C" w:rsidP="00E33BFA">
            <w:pPr>
              <w:pStyle w:val="Endigm1"/>
            </w:pPr>
            <w:r w:rsidRPr="007F425C">
              <w:t xml:space="preserve">Head Coach: Littleton Hockey: </w:t>
            </w:r>
            <w:proofErr w:type="spellStart"/>
            <w:r w:rsidRPr="007F425C">
              <w:t>BlackHawks</w:t>
            </w:r>
            <w:proofErr w:type="spellEnd"/>
          </w:p>
          <w:p w14:paraId="0D5E0392" w14:textId="77777777" w:rsidR="009D60DE" w:rsidRDefault="009D60DE" w:rsidP="009D60DE">
            <w:pPr>
              <w:pStyle w:val="Endigm1"/>
            </w:pPr>
            <w:r w:rsidRPr="007F425C">
              <w:t>Jiujits</w:t>
            </w:r>
            <w:r>
              <w:t>u</w:t>
            </w:r>
          </w:p>
          <w:p w14:paraId="0EA63667" w14:textId="77777777" w:rsidR="007F425C" w:rsidRPr="007F425C" w:rsidRDefault="007F425C" w:rsidP="00E33BFA">
            <w:pPr>
              <w:pStyle w:val="Endigm1"/>
            </w:pPr>
            <w:r w:rsidRPr="007F425C">
              <w:t>D.O.G.S (Dads of Great Students)</w:t>
            </w:r>
          </w:p>
          <w:p w14:paraId="1981D2F4" w14:textId="49951854" w:rsidR="007F425C" w:rsidRPr="007F425C" w:rsidRDefault="007F425C" w:rsidP="00E33BFA">
            <w:pPr>
              <w:pStyle w:val="Endigm1"/>
            </w:pPr>
            <w:r w:rsidRPr="007F425C">
              <w:t>Blogger and published writer</w:t>
            </w:r>
            <w:r w:rsidR="00795C52">
              <w:t xml:space="preserve"> (Justice Matters Columnist </w:t>
            </w:r>
            <w:r w:rsidR="007A55AF">
              <w:t>- Grand</w:t>
            </w:r>
            <w:r w:rsidR="00795C52">
              <w:t xml:space="preserve"> Prairie Tribune)</w:t>
            </w:r>
          </w:p>
          <w:p w14:paraId="5C42C153" w14:textId="3D922229" w:rsidR="009D60DE" w:rsidRDefault="00BB0DD4" w:rsidP="00134448">
            <w:pPr>
              <w:pStyle w:val="Endigm1"/>
            </w:pPr>
            <w:r w:rsidRPr="007F425C">
              <w:t>iPhone</w:t>
            </w:r>
            <w:r w:rsidR="007F425C" w:rsidRPr="007F425C">
              <w:t xml:space="preserve"> app developer</w:t>
            </w:r>
            <w:r w:rsidR="0044075D">
              <w:t xml:space="preserve"> </w:t>
            </w:r>
          </w:p>
        </w:tc>
      </w:tr>
      <w:tr w:rsidR="004F7890" w14:paraId="21E41775" w14:textId="77777777" w:rsidTr="004F7890">
        <w:trPr>
          <w:trHeight w:val="1277"/>
        </w:trPr>
        <w:tc>
          <w:tcPr>
            <w:tcW w:w="1356" w:type="dxa"/>
          </w:tcPr>
          <w:p w14:paraId="3ACC2D24" w14:textId="2D264A0C" w:rsidR="004F7890" w:rsidRDefault="004F7890" w:rsidP="00A50B40">
            <w:pPr>
              <w:pStyle w:val="Heading1"/>
            </w:pPr>
            <w:r>
              <w:t>Technical</w:t>
            </w:r>
          </w:p>
        </w:tc>
        <w:tc>
          <w:tcPr>
            <w:tcW w:w="410" w:type="dxa"/>
          </w:tcPr>
          <w:p w14:paraId="45EC9D03" w14:textId="77777777" w:rsidR="004F7890" w:rsidRDefault="004F7890" w:rsidP="00A50B40"/>
        </w:tc>
        <w:tc>
          <w:tcPr>
            <w:tcW w:w="9665" w:type="dxa"/>
          </w:tcPr>
          <w:p w14:paraId="21505B40" w14:textId="77777777" w:rsidR="004F7890" w:rsidRDefault="004F7890" w:rsidP="00A50B40">
            <w:pPr>
              <w:pStyle w:val="Endigm1"/>
            </w:pPr>
          </w:p>
          <w:p w14:paraId="1DF6D8B3" w14:textId="4A10CEF0" w:rsidR="004F7890" w:rsidRDefault="004F7890" w:rsidP="004F7890">
            <w:pPr>
              <w:pStyle w:val="Endigm1"/>
            </w:pPr>
            <w:r>
              <w:t xml:space="preserve">Operating Systems Microsoft• Operating Systems UNIX• Database Administration• Database Connectivity• Database Design• ETL• Data Quality• Networks• 3rd party integration infrastructure• Archiving• Migration• PII• Shared Services• Software Tuning• Solution Architecture Templates• Strategic Consulting• System Landscape Optimization• Technical Documentation• Client-Server Architecture• Remote Server• Sites Integration• LAN Technology• Load Balancer• </w:t>
            </w:r>
            <w:r w:rsidR="00F5165B">
              <w:t xml:space="preserve">Security SSO </w:t>
            </w:r>
            <w:r>
              <w:t>• WAN Technology• Customer Training• BI Platform • Auditing•  Performance Planning &amp; Tuning • Publishing• Query as a Web Service• Sizing and Clustering • Customization/SDK• Security Modeling • Universal Designer</w:t>
            </w:r>
            <w:r w:rsidR="00F5165B">
              <w:t xml:space="preserve"> </w:t>
            </w:r>
            <w:r>
              <w:t>• Enterprise Reporting</w:t>
            </w:r>
            <w:r w:rsidR="00F5165B">
              <w:t xml:space="preserve"> </w:t>
            </w:r>
            <w:r>
              <w:t>• Crystal Reports</w:t>
            </w:r>
            <w:r w:rsidR="00F5165B">
              <w:t xml:space="preserve"> </w:t>
            </w:r>
            <w:r>
              <w:t xml:space="preserve">• </w:t>
            </w:r>
            <w:r w:rsidR="00F5165B">
              <w:t xml:space="preserve">Tableau </w:t>
            </w:r>
            <w:r>
              <w:t>• Information Infrastructure• Mobile• Text Analysis• Reporting &amp; Analysis• Dashboard Builders•  Data Connectivity• OLAP Technology• Database Platforms• Corporate Performance Management• Enterprise Portals• IT Principles &amp; Data Security • Project Management Methodology Safe(Agile)• Conflict Management• Presentation Skills• Team Lead Capabilities</w:t>
            </w:r>
            <w:r w:rsidR="00F5165B">
              <w:t xml:space="preserve"> • Cloud • DevOps • ERP</w:t>
            </w:r>
          </w:p>
        </w:tc>
      </w:tr>
    </w:tbl>
    <w:p w14:paraId="5FBF2D12" w14:textId="77777777" w:rsidR="00134448" w:rsidRPr="00AA64EC" w:rsidRDefault="00134448" w:rsidP="00134448">
      <w:pPr>
        <w:spacing w:before="0" w:after="0" w:line="240" w:lineRule="auto"/>
      </w:pPr>
    </w:p>
    <w:sectPr w:rsidR="00134448" w:rsidRPr="00AA64EC" w:rsidSect="00134448">
      <w:footerReference w:type="default" r:id="rId23"/>
      <w:pgSz w:w="12240" w:h="15840" w:code="1"/>
      <w:pgMar w:top="0" w:right="1080" w:bottom="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9BA20" w14:textId="77777777" w:rsidR="00821CF7" w:rsidRDefault="00821CF7">
      <w:pPr>
        <w:spacing w:before="0" w:after="0" w:line="240" w:lineRule="auto"/>
      </w:pPr>
      <w:r>
        <w:separator/>
      </w:r>
    </w:p>
  </w:endnote>
  <w:endnote w:type="continuationSeparator" w:id="0">
    <w:p w14:paraId="65741F50" w14:textId="77777777" w:rsidR="00821CF7" w:rsidRDefault="00821C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Description w:val="Footer table"/>
    </w:tblPr>
    <w:tblGrid>
      <w:gridCol w:w="5038"/>
      <w:gridCol w:w="5042"/>
    </w:tblGrid>
    <w:tr w:rsidR="00D86A0E" w14:paraId="3DEE979E" w14:textId="77777777">
      <w:tc>
        <w:tcPr>
          <w:tcW w:w="5148" w:type="dxa"/>
        </w:tcPr>
        <w:p w14:paraId="0101AC1A" w14:textId="77777777" w:rsidR="00D86A0E" w:rsidRDefault="000171CE">
          <w:pPr>
            <w:pStyle w:val="Footer"/>
          </w:pPr>
          <w:r>
            <w:t xml:space="preserve">Page | </w:t>
          </w:r>
          <w:r>
            <w:fldChar w:fldCharType="begin"/>
          </w:r>
          <w:r>
            <w:instrText xml:space="preserve"> PAGE   \* MERGEFORMAT </w:instrText>
          </w:r>
          <w:r>
            <w:fldChar w:fldCharType="separate"/>
          </w:r>
          <w:r>
            <w:rPr>
              <w:noProof/>
            </w:rPr>
            <w:t>2</w:t>
          </w:r>
          <w:r>
            <w:fldChar w:fldCharType="end"/>
          </w:r>
        </w:p>
      </w:tc>
      <w:sdt>
        <w:sdtPr>
          <w:alias w:val="Your Name"/>
          <w:tag w:val=""/>
          <w:id w:val="-1650897978"/>
          <w:placeholder>
            <w:docPart w:val="E83A1318C97B49848C2A0E8F8D7D1080"/>
          </w:placeholder>
          <w:dataBinding w:prefixMappings="xmlns:ns0='http://purl.org/dc/elements/1.1/' xmlns:ns1='http://schemas.openxmlformats.org/package/2006/metadata/core-properties' " w:xpath="/ns1:coreProperties[1]/ns0:creator[1]" w:storeItemID="{6C3C8BC8-F283-45AE-878A-BAB7291924A1}"/>
          <w:text/>
        </w:sdtPr>
        <w:sdtContent>
          <w:tc>
            <w:tcPr>
              <w:tcW w:w="5148" w:type="dxa"/>
            </w:tcPr>
            <w:p w14:paraId="3833FFF1" w14:textId="77777777" w:rsidR="00D86A0E" w:rsidRDefault="00AA64EC">
              <w:pPr>
                <w:pStyle w:val="Footer"/>
                <w:jc w:val="right"/>
              </w:pPr>
              <w:r>
                <w:t>Darrin</w:t>
              </w:r>
              <w:r w:rsidR="002A220D">
                <w:t xml:space="preserve"> Joncas</w:t>
              </w:r>
            </w:p>
          </w:tc>
        </w:sdtContent>
      </w:sdt>
    </w:tr>
  </w:tbl>
  <w:p w14:paraId="053B7041" w14:textId="77777777" w:rsidR="00D86A0E" w:rsidRDefault="00D86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24DD8D" w14:textId="77777777" w:rsidR="00821CF7" w:rsidRDefault="00821CF7">
      <w:pPr>
        <w:spacing w:before="0" w:after="0" w:line="240" w:lineRule="auto"/>
      </w:pPr>
      <w:r>
        <w:separator/>
      </w:r>
    </w:p>
  </w:footnote>
  <w:footnote w:type="continuationSeparator" w:id="0">
    <w:p w14:paraId="52DFFC26" w14:textId="77777777" w:rsidR="00821CF7" w:rsidRDefault="00821CF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3161E"/>
    <w:multiLevelType w:val="multilevel"/>
    <w:tmpl w:val="490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0B56"/>
    <w:multiLevelType w:val="hybridMultilevel"/>
    <w:tmpl w:val="9300D896"/>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97F4B03"/>
    <w:multiLevelType w:val="hybridMultilevel"/>
    <w:tmpl w:val="02B8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773BF"/>
    <w:multiLevelType w:val="hybridMultilevel"/>
    <w:tmpl w:val="86C4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94F5D"/>
    <w:multiLevelType w:val="hybridMultilevel"/>
    <w:tmpl w:val="BD0C1CC2"/>
    <w:lvl w:ilvl="0" w:tplc="04090001">
      <w:start w:val="1"/>
      <w:numFmt w:val="bullet"/>
      <w:lvlText w:val=""/>
      <w:lvlJc w:val="left"/>
      <w:pPr>
        <w:ind w:left="634" w:hanging="360"/>
      </w:pPr>
      <w:rPr>
        <w:rFonts w:ascii="Symbol" w:hAnsi="Symbol" w:hint="default"/>
      </w:rPr>
    </w:lvl>
    <w:lvl w:ilvl="1" w:tplc="04090003">
      <w:start w:val="1"/>
      <w:numFmt w:val="bullet"/>
      <w:lvlText w:val="o"/>
      <w:lvlJc w:val="left"/>
      <w:pPr>
        <w:ind w:left="1354" w:hanging="360"/>
      </w:pPr>
      <w:rPr>
        <w:rFonts w:ascii="Courier New" w:hAnsi="Courier New" w:cs="Times"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Times"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Times" w:hint="default"/>
      </w:rPr>
    </w:lvl>
    <w:lvl w:ilvl="8" w:tplc="04090005" w:tentative="1">
      <w:start w:val="1"/>
      <w:numFmt w:val="bullet"/>
      <w:lvlText w:val=""/>
      <w:lvlJc w:val="left"/>
      <w:pPr>
        <w:ind w:left="6394" w:hanging="360"/>
      </w:pPr>
      <w:rPr>
        <w:rFonts w:ascii="Wingdings" w:hAnsi="Wingdings" w:hint="default"/>
      </w:rPr>
    </w:lvl>
  </w:abstractNum>
  <w:abstractNum w:abstractNumId="5" w15:restartNumberingAfterBreak="0">
    <w:nsid w:val="287E14DB"/>
    <w:multiLevelType w:val="hybridMultilevel"/>
    <w:tmpl w:val="8ECC96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2A3441A8"/>
    <w:multiLevelType w:val="hybridMultilevel"/>
    <w:tmpl w:val="3BF0DBAC"/>
    <w:lvl w:ilvl="0" w:tplc="0B728B18">
      <w:numFmt w:val="bullet"/>
      <w:lvlText w:val="•"/>
      <w:lvlJc w:val="left"/>
      <w:pPr>
        <w:ind w:left="765"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051B98"/>
    <w:multiLevelType w:val="hybridMultilevel"/>
    <w:tmpl w:val="98F8D2AA"/>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7820AC"/>
    <w:multiLevelType w:val="hybridMultilevel"/>
    <w:tmpl w:val="47001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A8E16CD"/>
    <w:multiLevelType w:val="hybridMultilevel"/>
    <w:tmpl w:val="ECA074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41232F7F"/>
    <w:multiLevelType w:val="hybridMultilevel"/>
    <w:tmpl w:val="C264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4F1A07"/>
    <w:multiLevelType w:val="hybridMultilevel"/>
    <w:tmpl w:val="5BC4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769F1"/>
    <w:multiLevelType w:val="hybridMultilevel"/>
    <w:tmpl w:val="FF2256A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C64F01"/>
    <w:multiLevelType w:val="hybridMultilevel"/>
    <w:tmpl w:val="2312F33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D452845"/>
    <w:multiLevelType w:val="hybridMultilevel"/>
    <w:tmpl w:val="4370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8652C5"/>
    <w:multiLevelType w:val="hybridMultilevel"/>
    <w:tmpl w:val="537E97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23017D1"/>
    <w:multiLevelType w:val="hybridMultilevel"/>
    <w:tmpl w:val="E264CA32"/>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5803C9"/>
    <w:multiLevelType w:val="hybridMultilevel"/>
    <w:tmpl w:val="B5866900"/>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8" w15:restartNumberingAfterBreak="0">
    <w:nsid w:val="72916E2F"/>
    <w:multiLevelType w:val="hybridMultilevel"/>
    <w:tmpl w:val="C4DEFB70"/>
    <w:lvl w:ilvl="0" w:tplc="FFE452A0">
      <w:start w:val="2017"/>
      <w:numFmt w:val="bullet"/>
      <w:lvlText w:val="•"/>
      <w:lvlJc w:val="left"/>
      <w:pPr>
        <w:ind w:left="720" w:hanging="675"/>
      </w:pPr>
      <w:rPr>
        <w:rFonts w:ascii="Calibri" w:eastAsiaTheme="minorEastAsia"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9" w15:restartNumberingAfterBreak="0">
    <w:nsid w:val="7A49254E"/>
    <w:multiLevelType w:val="hybridMultilevel"/>
    <w:tmpl w:val="D9984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724F18"/>
    <w:multiLevelType w:val="hybridMultilevel"/>
    <w:tmpl w:val="1C261F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428232933">
    <w:abstractNumId w:val="19"/>
  </w:num>
  <w:num w:numId="2" w16cid:durableId="2049990136">
    <w:abstractNumId w:val="14"/>
  </w:num>
  <w:num w:numId="3" w16cid:durableId="2068723875">
    <w:abstractNumId w:val="18"/>
  </w:num>
  <w:num w:numId="4" w16cid:durableId="638926494">
    <w:abstractNumId w:val="16"/>
  </w:num>
  <w:num w:numId="5" w16cid:durableId="358896491">
    <w:abstractNumId w:val="7"/>
  </w:num>
  <w:num w:numId="6" w16cid:durableId="145557871">
    <w:abstractNumId w:val="12"/>
  </w:num>
  <w:num w:numId="7" w16cid:durableId="2089694304">
    <w:abstractNumId w:val="4"/>
  </w:num>
  <w:num w:numId="8" w16cid:durableId="1967463296">
    <w:abstractNumId w:val="15"/>
  </w:num>
  <w:num w:numId="9" w16cid:durableId="917326250">
    <w:abstractNumId w:val="11"/>
  </w:num>
  <w:num w:numId="10" w16cid:durableId="1784228593">
    <w:abstractNumId w:val="3"/>
  </w:num>
  <w:num w:numId="11" w16cid:durableId="1175922410">
    <w:abstractNumId w:val="2"/>
  </w:num>
  <w:num w:numId="12" w16cid:durableId="636491435">
    <w:abstractNumId w:val="20"/>
  </w:num>
  <w:num w:numId="13" w16cid:durableId="370886026">
    <w:abstractNumId w:val="9"/>
  </w:num>
  <w:num w:numId="14" w16cid:durableId="2119175854">
    <w:abstractNumId w:val="5"/>
  </w:num>
  <w:num w:numId="15" w16cid:durableId="1914898813">
    <w:abstractNumId w:val="10"/>
  </w:num>
  <w:num w:numId="16" w16cid:durableId="1892426660">
    <w:abstractNumId w:val="17"/>
  </w:num>
  <w:num w:numId="17" w16cid:durableId="2110658051">
    <w:abstractNumId w:val="1"/>
  </w:num>
  <w:num w:numId="18" w16cid:durableId="1159426664">
    <w:abstractNumId w:val="8"/>
  </w:num>
  <w:num w:numId="19" w16cid:durableId="276179211">
    <w:abstractNumId w:val="6"/>
  </w:num>
  <w:num w:numId="20" w16cid:durableId="422453762">
    <w:abstractNumId w:val="0"/>
  </w:num>
  <w:num w:numId="21" w16cid:durableId="3606674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20D"/>
    <w:rsid w:val="000171CE"/>
    <w:rsid w:val="00017331"/>
    <w:rsid w:val="000337EB"/>
    <w:rsid w:val="00084F3F"/>
    <w:rsid w:val="000879B7"/>
    <w:rsid w:val="00134448"/>
    <w:rsid w:val="001769CF"/>
    <w:rsid w:val="0017779B"/>
    <w:rsid w:val="001E7448"/>
    <w:rsid w:val="002116E1"/>
    <w:rsid w:val="00235261"/>
    <w:rsid w:val="00286019"/>
    <w:rsid w:val="00290C0B"/>
    <w:rsid w:val="00296EAB"/>
    <w:rsid w:val="002A220D"/>
    <w:rsid w:val="002A51EA"/>
    <w:rsid w:val="002C2AA6"/>
    <w:rsid w:val="002E0B43"/>
    <w:rsid w:val="002E0FE1"/>
    <w:rsid w:val="002F3679"/>
    <w:rsid w:val="00306BDB"/>
    <w:rsid w:val="0031337E"/>
    <w:rsid w:val="00323277"/>
    <w:rsid w:val="00344693"/>
    <w:rsid w:val="00344D07"/>
    <w:rsid w:val="00384555"/>
    <w:rsid w:val="003B313B"/>
    <w:rsid w:val="003E626D"/>
    <w:rsid w:val="004074F3"/>
    <w:rsid w:val="00430A84"/>
    <w:rsid w:val="0044075D"/>
    <w:rsid w:val="00446B7A"/>
    <w:rsid w:val="00475F6A"/>
    <w:rsid w:val="00495F40"/>
    <w:rsid w:val="004B5C27"/>
    <w:rsid w:val="004C7915"/>
    <w:rsid w:val="004D2CD9"/>
    <w:rsid w:val="004E6E71"/>
    <w:rsid w:val="004F7890"/>
    <w:rsid w:val="00510129"/>
    <w:rsid w:val="005207E6"/>
    <w:rsid w:val="00570343"/>
    <w:rsid w:val="00584348"/>
    <w:rsid w:val="006142CE"/>
    <w:rsid w:val="0062475B"/>
    <w:rsid w:val="0062738E"/>
    <w:rsid w:val="006E5370"/>
    <w:rsid w:val="00722BBE"/>
    <w:rsid w:val="00772FF7"/>
    <w:rsid w:val="00795C52"/>
    <w:rsid w:val="007A55AF"/>
    <w:rsid w:val="007B2584"/>
    <w:rsid w:val="007F425C"/>
    <w:rsid w:val="00803E4A"/>
    <w:rsid w:val="00806A4C"/>
    <w:rsid w:val="00812302"/>
    <w:rsid w:val="00813606"/>
    <w:rsid w:val="00821CF7"/>
    <w:rsid w:val="00823C0A"/>
    <w:rsid w:val="00850CA7"/>
    <w:rsid w:val="008526F2"/>
    <w:rsid w:val="008A26D7"/>
    <w:rsid w:val="008A6B4B"/>
    <w:rsid w:val="008C1320"/>
    <w:rsid w:val="008C6883"/>
    <w:rsid w:val="009161C3"/>
    <w:rsid w:val="00952F35"/>
    <w:rsid w:val="0096532D"/>
    <w:rsid w:val="009904FE"/>
    <w:rsid w:val="009B3B02"/>
    <w:rsid w:val="009D60DE"/>
    <w:rsid w:val="00A00E6C"/>
    <w:rsid w:val="00A2747B"/>
    <w:rsid w:val="00A32AD2"/>
    <w:rsid w:val="00A6098F"/>
    <w:rsid w:val="00AA64EC"/>
    <w:rsid w:val="00AB1A0F"/>
    <w:rsid w:val="00AB66B3"/>
    <w:rsid w:val="00B72DF1"/>
    <w:rsid w:val="00B87D17"/>
    <w:rsid w:val="00BB0DD4"/>
    <w:rsid w:val="00BB7461"/>
    <w:rsid w:val="00BB7AB7"/>
    <w:rsid w:val="00BC7146"/>
    <w:rsid w:val="00BE6D51"/>
    <w:rsid w:val="00BF2D13"/>
    <w:rsid w:val="00C22546"/>
    <w:rsid w:val="00C53E90"/>
    <w:rsid w:val="00C94613"/>
    <w:rsid w:val="00D0701B"/>
    <w:rsid w:val="00D82392"/>
    <w:rsid w:val="00D86A0E"/>
    <w:rsid w:val="00E250B5"/>
    <w:rsid w:val="00E31441"/>
    <w:rsid w:val="00E33BFA"/>
    <w:rsid w:val="00E34055"/>
    <w:rsid w:val="00E43B30"/>
    <w:rsid w:val="00E55305"/>
    <w:rsid w:val="00EC389C"/>
    <w:rsid w:val="00F5165B"/>
    <w:rsid w:val="00F617F6"/>
    <w:rsid w:val="00F915B4"/>
    <w:rsid w:val="00FB4843"/>
    <w:rsid w:val="00FC54C7"/>
    <w:rsid w:val="00FD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35F80"/>
  <w15:chartTrackingRefBased/>
  <w15:docId w15:val="{3F5CC84B-EC3F-4267-B53C-2ADAB0A2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lsdException w:name="heading 4" w:semiHidden="1" w:uiPriority="18" w:unhideWhenUsed="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lsdException w:name="Signature" w:semiHidden="1" w:uiPriority="8"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lsdException w:name="Date" w:semiHidden="1" w:uiPriority="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unhideWhenUsed/>
    <w:qFormat/>
    <w:pPr>
      <w:jc w:val="right"/>
      <w:outlineLvl w:val="0"/>
    </w:pPr>
    <w:rPr>
      <w:rFonts w:asciiTheme="majorHAnsi" w:eastAsiaTheme="majorEastAsia" w:hAnsiTheme="majorHAnsi" w:cstheme="majorBidi"/>
      <w:caps/>
      <w:color w:val="418AB3" w:themeColor="accent1"/>
      <w:sz w:val="21"/>
      <w:szCs w:val="21"/>
    </w:rPr>
  </w:style>
  <w:style w:type="paragraph" w:styleId="Heading2">
    <w:name w:val="heading 2"/>
    <w:basedOn w:val="Normal"/>
    <w:next w:val="Normal"/>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pPr>
      <w:keepNext/>
      <w:keepLines/>
      <w:spacing w:before="200" w:after="0"/>
      <w:outlineLvl w:val="2"/>
    </w:pPr>
    <w:rPr>
      <w:rFonts w:asciiTheme="majorHAnsi" w:eastAsiaTheme="majorEastAsia" w:hAnsiTheme="majorHAnsi" w:cstheme="majorBidi"/>
      <w:b/>
      <w:bCs/>
      <w:color w:val="418AB3" w:themeColor="accent1"/>
      <w14:ligatures w14:val="standardContextual"/>
    </w:rPr>
  </w:style>
  <w:style w:type="paragraph" w:styleId="Heading4">
    <w:name w:val="heading 4"/>
    <w:basedOn w:val="Normal"/>
    <w:next w:val="Normal"/>
    <w:link w:val="Heading4Char"/>
    <w:uiPriority w:val="9"/>
    <w:semiHidden/>
    <w:unhideWhenUsed/>
    <w:pPr>
      <w:keepNext/>
      <w:keepLines/>
      <w:spacing w:before="200" w:after="0"/>
      <w:outlineLvl w:val="3"/>
    </w:pPr>
    <w:rPr>
      <w:rFonts w:asciiTheme="majorHAnsi" w:eastAsiaTheme="majorEastAsia" w:hAnsiTheme="majorHAnsi" w:cstheme="majorBidi"/>
      <w:b/>
      <w:bCs/>
      <w:i/>
      <w:iCs/>
      <w:color w:val="418AB3"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04458"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04458"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1"/>
    <w:unhideWhenUsed/>
    <w:pPr>
      <w:spacing w:after="0" w:line="240" w:lineRule="auto"/>
    </w:pPr>
  </w:style>
  <w:style w:type="character" w:customStyle="1" w:styleId="FooterChar">
    <w:name w:val="Footer Char"/>
    <w:basedOn w:val="DefaultParagraphFont"/>
    <w:link w:val="Footer"/>
    <w:uiPriority w:val="1"/>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18AB3"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18AB3"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04458"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04458"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418AB3"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18AB3" w:themeColor="accent1"/>
        <w:sz w:val="22"/>
      </w:rPr>
    </w:tblStylePr>
    <w:tblStylePr w:type="firstCol">
      <w:rPr>
        <w:b/>
      </w:rPr>
    </w:tblStylePr>
  </w:style>
  <w:style w:type="character" w:styleId="Emphasis">
    <w:name w:val="Emphasis"/>
    <w:basedOn w:val="DefaultParagraphFont"/>
    <w:unhideWhenUsed/>
    <w:qFormat/>
    <w:rPr>
      <w:color w:val="418AB3" w:themeColor="accent1"/>
    </w:rPr>
  </w:style>
  <w:style w:type="paragraph" w:customStyle="1" w:styleId="ContactInfo">
    <w:name w:val="Contact Info"/>
    <w:basedOn w:val="Normal"/>
    <w:qFormat/>
    <w:pPr>
      <w:spacing w:after="0" w:line="240" w:lineRule="auto"/>
      <w:jc w:val="right"/>
    </w:pPr>
    <w:rPr>
      <w:sz w:val="18"/>
      <w:szCs w:val="18"/>
    </w:rPr>
  </w:style>
  <w:style w:type="paragraph" w:customStyle="1" w:styleId="Name">
    <w:name w:val="Name"/>
    <w:basedOn w:val="Normal"/>
    <w:next w:val="Normal"/>
    <w:qFormat/>
    <w:pPr>
      <w:pBdr>
        <w:top w:val="single" w:sz="4" w:space="4" w:color="418AB3" w:themeColor="accent1"/>
        <w:left w:val="single" w:sz="4" w:space="6" w:color="418AB3" w:themeColor="accent1"/>
        <w:bottom w:val="single" w:sz="4" w:space="4" w:color="418AB3" w:themeColor="accent1"/>
        <w:right w:val="single" w:sz="4" w:space="6" w:color="418AB3" w:themeColor="accent1"/>
      </w:pBdr>
      <w:shd w:val="clear" w:color="auto" w:fill="418AB3" w:themeFill="accent1"/>
      <w:spacing w:before="240"/>
      <w:ind w:left="144" w:right="144"/>
    </w:pPr>
    <w:rPr>
      <w:rFonts w:asciiTheme="majorHAnsi" w:eastAsiaTheme="majorEastAsia" w:hAnsiTheme="majorHAnsi" w:cstheme="majorBidi"/>
      <w:caps/>
      <w:color w:val="FFFFFF" w:themeColor="background1"/>
      <w:sz w:val="32"/>
      <w:szCs w:val="32"/>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customStyle="1" w:styleId="Endigm1">
    <w:name w:val="Endigm1"/>
    <w:link w:val="Endigm1Char"/>
    <w:qFormat/>
    <w:rsid w:val="002A220D"/>
    <w:pPr>
      <w:spacing w:before="0" w:after="0" w:line="240" w:lineRule="auto"/>
    </w:pPr>
    <w:rPr>
      <w:kern w:val="20"/>
    </w:rPr>
  </w:style>
  <w:style w:type="paragraph" w:styleId="ListParagraph">
    <w:name w:val="List Paragraph"/>
    <w:basedOn w:val="Normal"/>
    <w:uiPriority w:val="34"/>
    <w:qFormat/>
    <w:rsid w:val="007F425C"/>
    <w:pPr>
      <w:spacing w:before="0" w:line="259" w:lineRule="auto"/>
      <w:ind w:left="720"/>
      <w:contextualSpacing/>
    </w:pPr>
    <w:rPr>
      <w:color w:val="auto"/>
      <w:kern w:val="0"/>
      <w:sz w:val="22"/>
      <w:szCs w:val="22"/>
      <w:lang w:eastAsia="en-US"/>
    </w:rPr>
  </w:style>
  <w:style w:type="character" w:customStyle="1" w:styleId="Endigm1Char">
    <w:name w:val="Endigm1 Char"/>
    <w:basedOn w:val="DefaultParagraphFont"/>
    <w:link w:val="Endigm1"/>
    <w:rsid w:val="002A220D"/>
    <w:rPr>
      <w:kern w:val="20"/>
    </w:rPr>
  </w:style>
  <w:style w:type="character" w:customStyle="1" w:styleId="pv-accomplishment-entitydate">
    <w:name w:val="pv-accomplishment-entity__date"/>
    <w:basedOn w:val="DefaultParagraphFont"/>
    <w:rsid w:val="007F425C"/>
  </w:style>
  <w:style w:type="character" w:customStyle="1" w:styleId="visually-hidden">
    <w:name w:val="visually-hidden"/>
    <w:basedOn w:val="DefaultParagraphFont"/>
    <w:rsid w:val="007F425C"/>
  </w:style>
  <w:style w:type="character" w:styleId="Hyperlink">
    <w:name w:val="Hyperlink"/>
    <w:basedOn w:val="DefaultParagraphFont"/>
    <w:uiPriority w:val="99"/>
    <w:unhideWhenUsed/>
    <w:rsid w:val="007F425C"/>
    <w:rPr>
      <w:color w:val="F59E00" w:themeColor="hyperlink"/>
      <w:u w:val="single"/>
    </w:rPr>
  </w:style>
  <w:style w:type="character" w:styleId="UnresolvedMention">
    <w:name w:val="Unresolved Mention"/>
    <w:basedOn w:val="DefaultParagraphFont"/>
    <w:uiPriority w:val="99"/>
    <w:semiHidden/>
    <w:unhideWhenUsed/>
    <w:rsid w:val="007F425C"/>
    <w:rPr>
      <w:color w:val="808080"/>
      <w:shd w:val="clear" w:color="auto" w:fill="E6E6E6"/>
    </w:rPr>
  </w:style>
  <w:style w:type="paragraph" w:styleId="BalloonText">
    <w:name w:val="Balloon Text"/>
    <w:basedOn w:val="Normal"/>
    <w:link w:val="BalloonTextChar"/>
    <w:uiPriority w:val="99"/>
    <w:semiHidden/>
    <w:unhideWhenUsed/>
    <w:rsid w:val="00510129"/>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129"/>
    <w:rPr>
      <w:rFonts w:ascii="Segoe UI" w:hAnsi="Segoe UI" w:cs="Segoe UI"/>
      <w:kern w:val="20"/>
      <w:sz w:val="18"/>
      <w:szCs w:val="18"/>
    </w:rPr>
  </w:style>
  <w:style w:type="paragraph" w:customStyle="1" w:styleId="skill-item">
    <w:name w:val="skill-item"/>
    <w:basedOn w:val="Normal"/>
    <w:rsid w:val="007A55AF"/>
    <w:pPr>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479533">
      <w:bodyDiv w:val="1"/>
      <w:marLeft w:val="0"/>
      <w:marRight w:val="0"/>
      <w:marTop w:val="0"/>
      <w:marBottom w:val="0"/>
      <w:divBdr>
        <w:top w:val="none" w:sz="0" w:space="0" w:color="auto"/>
        <w:left w:val="none" w:sz="0" w:space="0" w:color="auto"/>
        <w:bottom w:val="none" w:sz="0" w:space="0" w:color="auto"/>
        <w:right w:val="none" w:sz="0" w:space="0" w:color="auto"/>
      </w:divBdr>
    </w:div>
    <w:div w:id="325673376">
      <w:bodyDiv w:val="1"/>
      <w:marLeft w:val="0"/>
      <w:marRight w:val="0"/>
      <w:marTop w:val="0"/>
      <w:marBottom w:val="0"/>
      <w:divBdr>
        <w:top w:val="none" w:sz="0" w:space="0" w:color="auto"/>
        <w:left w:val="none" w:sz="0" w:space="0" w:color="auto"/>
        <w:bottom w:val="none" w:sz="0" w:space="0" w:color="auto"/>
        <w:right w:val="none" w:sz="0" w:space="0" w:color="auto"/>
      </w:divBdr>
      <w:divsChild>
        <w:div w:id="2077700203">
          <w:marLeft w:val="0"/>
          <w:marRight w:val="0"/>
          <w:marTop w:val="0"/>
          <w:marBottom w:val="0"/>
          <w:divBdr>
            <w:top w:val="none" w:sz="0" w:space="0" w:color="auto"/>
            <w:left w:val="none" w:sz="0" w:space="0" w:color="auto"/>
            <w:bottom w:val="none" w:sz="0" w:space="0" w:color="auto"/>
            <w:right w:val="none" w:sz="0" w:space="0" w:color="auto"/>
          </w:divBdr>
          <w:divsChild>
            <w:div w:id="710499805">
              <w:marLeft w:val="0"/>
              <w:marRight w:val="0"/>
              <w:marTop w:val="0"/>
              <w:marBottom w:val="0"/>
              <w:divBdr>
                <w:top w:val="none" w:sz="0" w:space="0" w:color="auto"/>
                <w:left w:val="none" w:sz="0" w:space="0" w:color="auto"/>
                <w:bottom w:val="none" w:sz="0" w:space="0" w:color="auto"/>
                <w:right w:val="none" w:sz="0" w:space="0" w:color="auto"/>
              </w:divBdr>
              <w:divsChild>
                <w:div w:id="1421485687">
                  <w:marLeft w:val="0"/>
                  <w:marRight w:val="0"/>
                  <w:marTop w:val="0"/>
                  <w:marBottom w:val="0"/>
                  <w:divBdr>
                    <w:top w:val="none" w:sz="0" w:space="0" w:color="auto"/>
                    <w:left w:val="none" w:sz="0" w:space="0" w:color="auto"/>
                    <w:bottom w:val="none" w:sz="0" w:space="0" w:color="auto"/>
                    <w:right w:val="none" w:sz="0" w:space="0" w:color="auto"/>
                  </w:divBdr>
                  <w:divsChild>
                    <w:div w:id="1213737118">
                      <w:marLeft w:val="0"/>
                      <w:marRight w:val="0"/>
                      <w:marTop w:val="0"/>
                      <w:marBottom w:val="0"/>
                      <w:divBdr>
                        <w:top w:val="none" w:sz="0" w:space="0" w:color="auto"/>
                        <w:left w:val="none" w:sz="0" w:space="0" w:color="auto"/>
                        <w:bottom w:val="none" w:sz="0" w:space="0" w:color="auto"/>
                        <w:right w:val="none" w:sz="0" w:space="0" w:color="auto"/>
                      </w:divBdr>
                      <w:divsChild>
                        <w:div w:id="1675569587">
                          <w:marLeft w:val="0"/>
                          <w:marRight w:val="0"/>
                          <w:marTop w:val="0"/>
                          <w:marBottom w:val="0"/>
                          <w:divBdr>
                            <w:top w:val="none" w:sz="0" w:space="0" w:color="auto"/>
                            <w:left w:val="none" w:sz="0" w:space="0" w:color="auto"/>
                            <w:bottom w:val="none" w:sz="0" w:space="0" w:color="auto"/>
                            <w:right w:val="none" w:sz="0" w:space="0" w:color="auto"/>
                          </w:divBdr>
                          <w:divsChild>
                            <w:div w:id="1783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229542">
      <w:bodyDiv w:val="1"/>
      <w:marLeft w:val="0"/>
      <w:marRight w:val="0"/>
      <w:marTop w:val="0"/>
      <w:marBottom w:val="0"/>
      <w:divBdr>
        <w:top w:val="none" w:sz="0" w:space="0" w:color="auto"/>
        <w:left w:val="none" w:sz="0" w:space="0" w:color="auto"/>
        <w:bottom w:val="none" w:sz="0" w:space="0" w:color="auto"/>
        <w:right w:val="none" w:sz="0" w:space="0" w:color="auto"/>
      </w:divBdr>
    </w:div>
    <w:div w:id="1097366839">
      <w:bodyDiv w:val="1"/>
      <w:marLeft w:val="0"/>
      <w:marRight w:val="0"/>
      <w:marTop w:val="0"/>
      <w:marBottom w:val="0"/>
      <w:divBdr>
        <w:top w:val="none" w:sz="0" w:space="0" w:color="auto"/>
        <w:left w:val="none" w:sz="0" w:space="0" w:color="auto"/>
        <w:bottom w:val="none" w:sz="0" w:space="0" w:color="auto"/>
        <w:right w:val="none" w:sz="0" w:space="0" w:color="auto"/>
      </w:divBdr>
    </w:div>
    <w:div w:id="1105658576">
      <w:bodyDiv w:val="1"/>
      <w:marLeft w:val="0"/>
      <w:marRight w:val="0"/>
      <w:marTop w:val="0"/>
      <w:marBottom w:val="0"/>
      <w:divBdr>
        <w:top w:val="none" w:sz="0" w:space="0" w:color="auto"/>
        <w:left w:val="none" w:sz="0" w:space="0" w:color="auto"/>
        <w:bottom w:val="none" w:sz="0" w:space="0" w:color="auto"/>
        <w:right w:val="none" w:sz="0" w:space="0" w:color="auto"/>
      </w:divBdr>
    </w:div>
    <w:div w:id="143655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www.sait.ca/"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www.datumstrategy.com/" TargetMode="Externa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sap.com" TargetMode="External"/><Relationship Id="rId20" Type="http://schemas.openxmlformats.org/officeDocument/2006/relationships/hyperlink" Target="https://haskayne.ucalgary.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mailto:Darrin.joncas@w5consulting.com" TargetMode="External"/><Relationship Id="rId14" Type="http://schemas.openxmlformats.org/officeDocument/2006/relationships/hyperlink" Target="https://www.ciber.com/" TargetMode="External"/><Relationship Id="rId22"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oncas\AppData\Roaming\Microsoft\Templates\Functional%20resume%20(Simpl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A0FDD3D6E3A4BDDBE313DA8B46B346B"/>
        <w:category>
          <w:name w:val="General"/>
          <w:gallery w:val="placeholder"/>
        </w:category>
        <w:types>
          <w:type w:val="bbPlcHdr"/>
        </w:types>
        <w:behaviors>
          <w:behavior w:val="content"/>
        </w:behaviors>
        <w:guid w:val="{83891C5B-C854-47BE-B634-CEFC42AE25FC}"/>
      </w:docPartPr>
      <w:docPartBody>
        <w:p w:rsidR="007A39A3" w:rsidRDefault="00FA3066">
          <w:pPr>
            <w:pStyle w:val="CA0FDD3D6E3A4BDDBE313DA8B46B346B"/>
          </w:pPr>
          <w:r>
            <w:rPr>
              <w:rStyle w:val="PlaceholderText"/>
            </w:rPr>
            <w:t>[Author]</w:t>
          </w:r>
        </w:p>
      </w:docPartBody>
    </w:docPart>
    <w:docPart>
      <w:docPartPr>
        <w:name w:val="B0B29D6EC3594B4ABC0752EC8F4A4527"/>
        <w:category>
          <w:name w:val="General"/>
          <w:gallery w:val="placeholder"/>
        </w:category>
        <w:types>
          <w:type w:val="bbPlcHdr"/>
        </w:types>
        <w:behaviors>
          <w:behavior w:val="content"/>
        </w:behaviors>
        <w:guid w:val="{BEF8F96A-FAF4-485E-85FD-F36BF50F4952}"/>
      </w:docPartPr>
      <w:docPartBody>
        <w:p w:rsidR="007A39A3" w:rsidRDefault="00FA3066">
          <w:pPr>
            <w:pStyle w:val="B0B29D6EC3594B4ABC0752EC8F4A4527"/>
          </w:pPr>
          <w:r>
            <w:t>[Professional or technical skills]</w:t>
          </w:r>
        </w:p>
      </w:docPartBody>
    </w:docPart>
    <w:docPart>
      <w:docPartPr>
        <w:name w:val="53EF2C8C339F499B89E3FF5DE81F2718"/>
        <w:category>
          <w:name w:val="General"/>
          <w:gallery w:val="placeholder"/>
        </w:category>
        <w:types>
          <w:type w:val="bbPlcHdr"/>
        </w:types>
        <w:behaviors>
          <w:behavior w:val="content"/>
        </w:behaviors>
        <w:guid w:val="{09A8DEDA-BE15-4C8E-8ED3-1A6C4F326628}"/>
      </w:docPartPr>
      <w:docPartBody>
        <w:p w:rsidR="007A39A3" w:rsidRDefault="00FA3066">
          <w:pPr>
            <w:pStyle w:val="53EF2C8C339F499B89E3FF5DE81F2718"/>
          </w:pPr>
          <w:r>
            <w:rPr>
              <w:rStyle w:val="PlaceholderText"/>
            </w:rPr>
            <w:t>Enter any content that you want to repeat, including other content controls. You can also insert this control around table rows in order to repeat parts of a table.</w:t>
          </w:r>
        </w:p>
      </w:docPartBody>
    </w:docPart>
    <w:docPart>
      <w:docPartPr>
        <w:name w:val="E83A1318C97B49848C2A0E8F8D7D1080"/>
        <w:category>
          <w:name w:val="General"/>
          <w:gallery w:val="placeholder"/>
        </w:category>
        <w:types>
          <w:type w:val="bbPlcHdr"/>
        </w:types>
        <w:behaviors>
          <w:behavior w:val="content"/>
        </w:behaviors>
        <w:guid w:val="{D945F988-80DA-4A80-9E5C-D214D3148731}"/>
      </w:docPartPr>
      <w:docPartBody>
        <w:p w:rsidR="007A39A3" w:rsidRDefault="00FA3066">
          <w:pPr>
            <w:pStyle w:val="E83A1318C97B49848C2A0E8F8D7D1080"/>
          </w:pPr>
          <w:r>
            <w:t>You might want to include your GPA here and a brief summary of relevant coursework, awards, and honors.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47"/>
    <w:rsid w:val="000169F2"/>
    <w:rsid w:val="000B716E"/>
    <w:rsid w:val="002A78A5"/>
    <w:rsid w:val="00314401"/>
    <w:rsid w:val="003159D8"/>
    <w:rsid w:val="00446E12"/>
    <w:rsid w:val="00640114"/>
    <w:rsid w:val="007767C1"/>
    <w:rsid w:val="007A39A3"/>
    <w:rsid w:val="008A4106"/>
    <w:rsid w:val="008F1AEB"/>
    <w:rsid w:val="009046EB"/>
    <w:rsid w:val="00BB7461"/>
    <w:rsid w:val="00C20F47"/>
    <w:rsid w:val="00DC4718"/>
    <w:rsid w:val="00F95399"/>
    <w:rsid w:val="00FA3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nhideWhenUsed/>
    <w:qFormat/>
    <w:rPr>
      <w:color w:val="156082" w:themeColor="accent1"/>
    </w:rPr>
  </w:style>
  <w:style w:type="character" w:styleId="PlaceholderText">
    <w:name w:val="Placeholder Text"/>
    <w:basedOn w:val="DefaultParagraphFont"/>
    <w:uiPriority w:val="99"/>
    <w:semiHidden/>
    <w:rsid w:val="00C20F47"/>
    <w:rPr>
      <w:color w:val="808080"/>
    </w:rPr>
  </w:style>
  <w:style w:type="paragraph" w:customStyle="1" w:styleId="CA0FDD3D6E3A4BDDBE313DA8B46B346B">
    <w:name w:val="CA0FDD3D6E3A4BDDBE313DA8B46B346B"/>
  </w:style>
  <w:style w:type="paragraph" w:customStyle="1" w:styleId="B0B29D6EC3594B4ABC0752EC8F4A4527">
    <w:name w:val="B0B29D6EC3594B4ABC0752EC8F4A4527"/>
  </w:style>
  <w:style w:type="paragraph" w:customStyle="1" w:styleId="53EF2C8C339F499B89E3FF5DE81F2718">
    <w:name w:val="53EF2C8C339F499B89E3FF5DE81F2718"/>
  </w:style>
  <w:style w:type="paragraph" w:customStyle="1" w:styleId="E83A1318C97B49848C2A0E8F8D7D1080">
    <w:name w:val="E83A1318C97B49848C2A0E8F8D7D10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Business Set Blue">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F725E2-5EB5-4963-AD57-B1E2DB38AC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Functional resume (Simple design).dotx</Template>
  <TotalTime>45</TotalTime>
  <Pages>3</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Darrin Joncas</dc:creator>
  <cp:keywords/>
  <cp:lastModifiedBy>Darrin Joncas</cp:lastModifiedBy>
  <cp:revision>10</cp:revision>
  <cp:lastPrinted>2021-10-14T19:09:00Z</cp:lastPrinted>
  <dcterms:created xsi:type="dcterms:W3CDTF">2022-08-10T14:17:00Z</dcterms:created>
  <dcterms:modified xsi:type="dcterms:W3CDTF">2024-05-30T15:52:00Z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TC034630699991</vt:lpwstr>
  </property>
</Properties>
</file>