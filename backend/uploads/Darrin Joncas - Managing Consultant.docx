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91E71C" w14:textId="77777777" w:rsidR="00D86A0E" w:rsidRDefault="00D86A0E" w:rsidP="004F3385">
      <w:pPr>
        <w:pStyle w:val="ContactInfo"/>
        <w:spacing w:before="0"/>
      </w:pPr>
    </w:p>
    <w:p w14:paraId="715C0BC3" w14:textId="77777777" w:rsidR="00D86A0E" w:rsidRDefault="00D86A0E" w:rsidP="004F3385">
      <w:pPr>
        <w:pStyle w:val="ContactInfo"/>
        <w:spacing w:before="0"/>
      </w:pPr>
    </w:p>
    <w:p w14:paraId="733C3BF0" w14:textId="37E8AE2B" w:rsidR="00D86A0E" w:rsidRDefault="002A220D" w:rsidP="004F3385">
      <w:pPr>
        <w:pStyle w:val="ContactInfo"/>
        <w:spacing w:before="0"/>
      </w:pPr>
      <w:r>
        <w:t>720-289-0237</w:t>
      </w:r>
    </w:p>
    <w:p w14:paraId="1FBE52A4" w14:textId="2C613F63" w:rsidR="00570343" w:rsidRDefault="00000000" w:rsidP="004F3385">
      <w:pPr>
        <w:pStyle w:val="ContactInfo"/>
        <w:spacing w:before="0"/>
        <w:rPr>
          <w:rStyle w:val="Emphasis"/>
        </w:rPr>
      </w:pPr>
      <w:hyperlink r:id="rId9" w:history="1">
        <w:r w:rsidR="00570343" w:rsidRPr="003214C3">
          <w:rPr>
            <w:rStyle w:val="Hyperlink"/>
          </w:rPr>
          <w:t>Darrin.joncas@w5consulting.com</w:t>
        </w:r>
      </w:hyperlink>
    </w:p>
    <w:p w14:paraId="68D44904" w14:textId="1FF68E9E" w:rsidR="00D86A0E" w:rsidRDefault="00D86A0E" w:rsidP="004F3385">
      <w:pPr>
        <w:pStyle w:val="ContactInfo"/>
        <w:spacing w:before="0"/>
        <w:rPr>
          <w:rStyle w:val="Emphasis"/>
        </w:rPr>
      </w:pPr>
    </w:p>
    <w:sdt>
      <w:sdtPr>
        <w:rPr>
          <w:color w:val="418AB3" w:themeColor="accent1"/>
        </w:rPr>
        <w:alias w:val="Your Name"/>
        <w:tag w:val=""/>
        <w:id w:val="-574512284"/>
        <w:placeholder>
          <w:docPart w:val="CA0FDD3D6E3A4BDDBE313DA8B46B346B"/>
        </w:placeholder>
        <w:dataBinding w:prefixMappings="xmlns:ns0='http://purl.org/dc/elements/1.1/' xmlns:ns1='http://schemas.openxmlformats.org/package/2006/metadata/core-properties' " w:xpath="/ns1:coreProperties[1]/ns0:creator[1]" w:storeItemID="{6C3C8BC8-F283-45AE-878A-BAB7291924A1}"/>
        <w:text/>
      </w:sdtPr>
      <w:sdtEndPr>
        <w:rPr>
          <w:color w:val="FFFFFF" w:themeColor="background1"/>
        </w:rPr>
      </w:sdtEndPr>
      <w:sdtContent>
        <w:p w14:paraId="33020EC6" w14:textId="4B2817CB" w:rsidR="00D86A0E" w:rsidRDefault="003C293E" w:rsidP="004F3385">
          <w:pPr>
            <w:pStyle w:val="Name"/>
            <w:spacing w:before="0" w:after="0" w:line="240" w:lineRule="auto"/>
            <w:ind w:left="-180"/>
          </w:pPr>
          <w:r w:rsidRPr="003C293E">
            <w:t xml:space="preserve">Darrin Joncas: </w:t>
          </w:r>
          <w:r w:rsidR="00744D64">
            <w:t>Consultant</w:t>
          </w:r>
        </w:p>
      </w:sdtContent>
    </w:sdt>
    <w:tbl>
      <w:tblPr>
        <w:tblStyle w:val="ResumeTable"/>
        <w:tblW w:w="5089" w:type="pct"/>
        <w:tblInd w:w="-720" w:type="dxa"/>
        <w:tblLook w:val="04A0" w:firstRow="1" w:lastRow="0" w:firstColumn="1" w:lastColumn="0" w:noHBand="0" w:noVBand="1"/>
        <w:tblCaption w:val="Resume text"/>
        <w:tblDescription w:val="Resume"/>
      </w:tblPr>
      <w:tblGrid>
        <w:gridCol w:w="1356"/>
        <w:gridCol w:w="410"/>
        <w:gridCol w:w="8493"/>
      </w:tblGrid>
      <w:tr w:rsidR="00D86A0E" w14:paraId="681DC1D8" w14:textId="77777777" w:rsidTr="00DB6348">
        <w:tc>
          <w:tcPr>
            <w:tcW w:w="1356" w:type="dxa"/>
          </w:tcPr>
          <w:p w14:paraId="70FD801E" w14:textId="3AD4741B" w:rsidR="00D86A0E" w:rsidRDefault="005E77A1" w:rsidP="004F3385">
            <w:pPr>
              <w:pStyle w:val="Heading1"/>
              <w:spacing w:before="0" w:after="0" w:line="240" w:lineRule="auto"/>
            </w:pPr>
            <w:r>
              <w:t>Highlights</w:t>
            </w:r>
          </w:p>
        </w:tc>
        <w:tc>
          <w:tcPr>
            <w:tcW w:w="410" w:type="dxa"/>
          </w:tcPr>
          <w:p w14:paraId="4828F5F6" w14:textId="77777777" w:rsidR="00D86A0E" w:rsidRDefault="00D86A0E" w:rsidP="004F3385">
            <w:pPr>
              <w:spacing w:before="0" w:after="0" w:line="240" w:lineRule="auto"/>
            </w:pPr>
          </w:p>
        </w:tc>
        <w:tc>
          <w:tcPr>
            <w:tcW w:w="8493" w:type="dxa"/>
          </w:tcPr>
          <w:p w14:paraId="610CE698" w14:textId="77777777" w:rsidR="00134448" w:rsidRDefault="00134448" w:rsidP="004F3385">
            <w:pPr>
              <w:pStyle w:val="Endigm1"/>
            </w:pPr>
          </w:p>
          <w:p w14:paraId="7024B4A1" w14:textId="4E3C375D" w:rsidR="005529C8" w:rsidRDefault="005529C8" w:rsidP="004F3385">
            <w:pPr>
              <w:pStyle w:val="Endigm1"/>
              <w:numPr>
                <w:ilvl w:val="0"/>
                <w:numId w:val="1"/>
              </w:numPr>
            </w:pPr>
            <w:r>
              <w:t>Expert Consultant</w:t>
            </w:r>
          </w:p>
          <w:p w14:paraId="0FE56F47" w14:textId="17080214" w:rsidR="005E77A1" w:rsidRPr="002A220D" w:rsidRDefault="005E77A1" w:rsidP="004F3385">
            <w:pPr>
              <w:pStyle w:val="Endigm1"/>
              <w:numPr>
                <w:ilvl w:val="0"/>
                <w:numId w:val="1"/>
              </w:numPr>
            </w:pPr>
            <w:r>
              <w:t xml:space="preserve">SAP Certified </w:t>
            </w:r>
          </w:p>
          <w:p w14:paraId="0B357380" w14:textId="14365FD9" w:rsidR="002A220D" w:rsidRPr="002A220D" w:rsidRDefault="002A220D" w:rsidP="004F3385">
            <w:pPr>
              <w:pStyle w:val="Endigm1"/>
              <w:numPr>
                <w:ilvl w:val="0"/>
                <w:numId w:val="1"/>
              </w:numPr>
            </w:pPr>
            <w:r w:rsidRPr="00E250B5">
              <w:rPr>
                <w:b/>
              </w:rPr>
              <w:t>Customer</w:t>
            </w:r>
            <w:r w:rsidR="00D07F48">
              <w:rPr>
                <w:b/>
              </w:rPr>
              <w:t>\team</w:t>
            </w:r>
            <w:r w:rsidRPr="00E250B5">
              <w:rPr>
                <w:b/>
              </w:rPr>
              <w:t xml:space="preserve"> first</w:t>
            </w:r>
            <w:r w:rsidR="008A26D7">
              <w:t xml:space="preserve"> focused</w:t>
            </w:r>
            <w:r w:rsidR="00E31441">
              <w:t xml:space="preserve"> </w:t>
            </w:r>
            <w:r w:rsidR="004074F3">
              <w:t>project</w:t>
            </w:r>
            <w:r w:rsidRPr="002A220D">
              <w:t xml:space="preserve"> and delivery cycle</w:t>
            </w:r>
            <w:r w:rsidR="00D07F48">
              <w:t xml:space="preserve"> manager</w:t>
            </w:r>
            <w:r w:rsidR="00E33BFA">
              <w:t>.</w:t>
            </w:r>
            <w:r w:rsidRPr="002A220D">
              <w:t xml:space="preserve"> </w:t>
            </w:r>
          </w:p>
          <w:p w14:paraId="1C9CB843" w14:textId="77777777" w:rsidR="002A220D" w:rsidRPr="002A220D" w:rsidRDefault="002A220D" w:rsidP="004F3385">
            <w:pPr>
              <w:pStyle w:val="Endigm1"/>
              <w:numPr>
                <w:ilvl w:val="0"/>
                <w:numId w:val="1"/>
              </w:numPr>
            </w:pPr>
            <w:r w:rsidRPr="002A220D">
              <w:t>Successfully execute plans and be 100% referenceable.</w:t>
            </w:r>
          </w:p>
          <w:p w14:paraId="4355B61C" w14:textId="5637DFE8" w:rsidR="002A220D" w:rsidRPr="002A220D" w:rsidRDefault="002A220D" w:rsidP="004F3385">
            <w:pPr>
              <w:pStyle w:val="Endigm1"/>
              <w:numPr>
                <w:ilvl w:val="0"/>
                <w:numId w:val="1"/>
              </w:numPr>
            </w:pPr>
            <w:r w:rsidRPr="002A220D">
              <w:t xml:space="preserve">Build </w:t>
            </w:r>
            <w:r w:rsidR="00E31441" w:rsidRPr="002A220D">
              <w:t>effective</w:t>
            </w:r>
            <w:r w:rsidRPr="002A220D">
              <w:t xml:space="preserve"> business use case solutions</w:t>
            </w:r>
            <w:r w:rsidR="00A6098F">
              <w:t>.</w:t>
            </w:r>
          </w:p>
          <w:p w14:paraId="7BDCB4C9" w14:textId="45F1C3AA" w:rsidR="00D86A0E" w:rsidRDefault="008A26D7" w:rsidP="004F3385">
            <w:pPr>
              <w:pStyle w:val="Endigm1"/>
              <w:numPr>
                <w:ilvl w:val="0"/>
                <w:numId w:val="1"/>
              </w:numPr>
            </w:pPr>
            <w:r>
              <w:t>Thrive</w:t>
            </w:r>
            <w:r w:rsidR="00744D64">
              <w:t>s</w:t>
            </w:r>
            <w:r>
              <w:t xml:space="preserve"> </w:t>
            </w:r>
            <w:r w:rsidR="00E31441">
              <w:t xml:space="preserve">in a team to </w:t>
            </w:r>
            <w:r w:rsidR="00E33BFA">
              <w:t xml:space="preserve">motivate, </w:t>
            </w:r>
            <w:r w:rsidR="004074F3">
              <w:t xml:space="preserve">manage, </w:t>
            </w:r>
            <w:r w:rsidR="00E31441">
              <w:t>design, and implement</w:t>
            </w:r>
            <w:r w:rsidR="00E33BFA">
              <w:t>.</w:t>
            </w:r>
          </w:p>
          <w:p w14:paraId="4A382CDC" w14:textId="4C9E9C3D" w:rsidR="0062475B" w:rsidRDefault="0062475B" w:rsidP="004F3385">
            <w:pPr>
              <w:pStyle w:val="Endigm1"/>
              <w:ind w:left="720"/>
            </w:pPr>
          </w:p>
        </w:tc>
      </w:tr>
      <w:tr w:rsidR="00D86A0E" w14:paraId="53E20E1D" w14:textId="77777777" w:rsidTr="00DB6348">
        <w:tc>
          <w:tcPr>
            <w:tcW w:w="1356" w:type="dxa"/>
          </w:tcPr>
          <w:p w14:paraId="30FC2C87" w14:textId="6FEAC2C5" w:rsidR="00D86A0E" w:rsidRDefault="00D86A0E" w:rsidP="004F3385">
            <w:pPr>
              <w:pStyle w:val="Heading1"/>
              <w:spacing w:before="0" w:after="0" w:line="240" w:lineRule="auto"/>
              <w:jc w:val="center"/>
            </w:pPr>
          </w:p>
        </w:tc>
        <w:tc>
          <w:tcPr>
            <w:tcW w:w="410" w:type="dxa"/>
          </w:tcPr>
          <w:p w14:paraId="5545142E" w14:textId="77777777" w:rsidR="00D86A0E" w:rsidRDefault="00D86A0E" w:rsidP="004F3385">
            <w:pPr>
              <w:spacing w:before="0" w:after="0" w:line="240" w:lineRule="auto"/>
            </w:pPr>
          </w:p>
        </w:tc>
        <w:tc>
          <w:tcPr>
            <w:tcW w:w="8493" w:type="dxa"/>
          </w:tcPr>
          <w:sdt>
            <w:sdtPr>
              <w:rPr>
                <w:rFonts w:ascii="Times New Roman" w:eastAsia="Times New Roman" w:hAnsi="Times New Roman" w:cs="Times New Roman"/>
                <w:color w:val="auto"/>
                <w:kern w:val="0"/>
                <w:sz w:val="24"/>
                <w:szCs w:val="24"/>
                <w:lang w:eastAsia="en-US"/>
              </w:rPr>
              <w:id w:val="-1116827610"/>
              <w15:repeatingSection/>
            </w:sdtPr>
            <w:sdtContent>
              <w:sdt>
                <w:sdtPr>
                  <w:id w:val="-2006429974"/>
                  <w:placeholder>
                    <w:docPart w:val="B0B29D6EC3594B4ABC0752EC8F4A4527"/>
                  </w:placeholder>
                  <w15:repeatingSectionItem/>
                </w:sdtPr>
                <w:sdtContent>
                  <w:p w14:paraId="3A7CA86A" w14:textId="77777777" w:rsidR="00475F6A" w:rsidRDefault="00475F6A" w:rsidP="004F3385">
                    <w:pPr>
                      <w:pStyle w:val="Endigm1"/>
                    </w:pPr>
                  </w:p>
                  <w:p w14:paraId="5623FA15" w14:textId="26843F49" w:rsidR="00D86A0E" w:rsidRDefault="00296EAB" w:rsidP="004F3385">
                    <w:pPr>
                      <w:pStyle w:val="Endigm1"/>
                    </w:pPr>
                    <w:r>
                      <w:t>Clear</w:t>
                    </w:r>
                    <w:r w:rsidR="00AA64EC">
                      <w:t xml:space="preserve"> </w:t>
                    </w:r>
                    <w:r w:rsidR="00E33BFA">
                      <w:t>c</w:t>
                    </w:r>
                    <w:r w:rsidR="00AA64EC">
                      <w:t xml:space="preserve">ommitment to </w:t>
                    </w:r>
                    <w:r w:rsidR="00E33BFA">
                      <w:t>c</w:t>
                    </w:r>
                    <w:r w:rsidR="00AA64EC">
                      <w:t xml:space="preserve">lient </w:t>
                    </w:r>
                    <w:r w:rsidR="00E33BFA">
                      <w:t>experience</w:t>
                    </w:r>
                    <w:r w:rsidR="00AA64EC">
                      <w:t xml:space="preserve"> </w:t>
                    </w:r>
                    <w:r w:rsidR="00E250B5">
                      <w:t>while executing</w:t>
                    </w:r>
                    <w:r w:rsidR="00AA64EC">
                      <w:t xml:space="preserve"> on time</w:t>
                    </w:r>
                    <w:r w:rsidR="00E250B5">
                      <w:t xml:space="preserve"> and on </w:t>
                    </w:r>
                    <w:r w:rsidR="00AA64EC">
                      <w:t xml:space="preserve">budget </w:t>
                    </w:r>
                    <w:r w:rsidR="00E250B5">
                      <w:t xml:space="preserve"> </w:t>
                    </w:r>
                  </w:p>
                </w:sdtContent>
              </w:sdt>
              <w:sdt>
                <w:sdtPr>
                  <w:id w:val="664589972"/>
                  <w:placeholder>
                    <w:docPart w:val="B0B29D6EC3594B4ABC0752EC8F4A4527"/>
                  </w:placeholder>
                  <w15:repeatingSectionItem/>
                </w:sdtPr>
                <w:sdtContent>
                  <w:p w14:paraId="3D3DDB82" w14:textId="0D8CE09D" w:rsidR="00D86A0E" w:rsidRDefault="00296EAB" w:rsidP="004F3385">
                    <w:pPr>
                      <w:pStyle w:val="Endigm1"/>
                    </w:pPr>
                    <w:r>
                      <w:t>Excellent</w:t>
                    </w:r>
                    <w:r w:rsidR="00AA64EC">
                      <w:t xml:space="preserve"> </w:t>
                    </w:r>
                    <w:r w:rsidR="00E33BFA">
                      <w:t>l</w:t>
                    </w:r>
                    <w:r w:rsidR="00AA64EC">
                      <w:t>eadership skills with the ability to multi-task with numerous clients</w:t>
                    </w:r>
                    <w:r w:rsidR="00E250B5">
                      <w:t>.</w:t>
                    </w:r>
                  </w:p>
                </w:sdtContent>
              </w:sdt>
              <w:sdt>
                <w:sdtPr>
                  <w:id w:val="969394295"/>
                  <w:placeholder>
                    <w:docPart w:val="B0B29D6EC3594B4ABC0752EC8F4A4527"/>
                  </w:placeholder>
                  <w15:repeatingSectionItem/>
                </w:sdtPr>
                <w:sdtContent>
                  <w:p w14:paraId="0A2CD8CF" w14:textId="37D64BA5" w:rsidR="007A55AF" w:rsidRPr="00744D64" w:rsidRDefault="007A55AF" w:rsidP="00AB2F72">
                    <w:pPr>
                      <w:pStyle w:val="skill-item"/>
                      <w:numPr>
                        <w:ilvl w:val="0"/>
                        <w:numId w:val="20"/>
                      </w:numPr>
                      <w:spacing w:before="0" w:beforeAutospacing="0" w:after="0" w:afterAutospacing="0"/>
                      <w:rPr>
                        <w:rFonts w:asciiTheme="majorHAnsi" w:hAnsiTheme="majorHAnsi" w:cstheme="majorHAnsi"/>
                        <w:color w:val="666666"/>
                        <w:sz w:val="20"/>
                        <w:szCs w:val="20"/>
                        <w:lang w:val="en"/>
                      </w:rPr>
                    </w:pPr>
                    <w:r w:rsidRPr="00744D64">
                      <w:rPr>
                        <w:rFonts w:asciiTheme="majorHAnsi" w:hAnsiTheme="majorHAnsi" w:cstheme="majorHAnsi"/>
                        <w:color w:val="666666"/>
                        <w:sz w:val="20"/>
                        <w:szCs w:val="20"/>
                        <w:lang w:val="en"/>
                      </w:rPr>
                      <w:t>Data Migration</w:t>
                    </w:r>
                    <w:r w:rsidR="00744D64" w:rsidRPr="00744D64">
                      <w:rPr>
                        <w:rFonts w:asciiTheme="majorHAnsi" w:hAnsiTheme="majorHAnsi" w:cstheme="majorHAnsi"/>
                        <w:color w:val="666666"/>
                        <w:sz w:val="20"/>
                        <w:szCs w:val="20"/>
                        <w:lang w:val="en"/>
                      </w:rPr>
                      <w:t>, Requirements</w:t>
                    </w:r>
                    <w:r w:rsidR="00744D64">
                      <w:rPr>
                        <w:rFonts w:asciiTheme="majorHAnsi" w:hAnsiTheme="majorHAnsi" w:cstheme="majorHAnsi"/>
                        <w:color w:val="666666"/>
                        <w:sz w:val="20"/>
                        <w:szCs w:val="20"/>
                        <w:lang w:val="en"/>
                      </w:rPr>
                      <w:t xml:space="preserve"> </w:t>
                    </w:r>
                    <w:r w:rsidR="006333CF">
                      <w:rPr>
                        <w:rFonts w:asciiTheme="majorHAnsi" w:hAnsiTheme="majorHAnsi" w:cstheme="majorHAnsi"/>
                        <w:color w:val="666666"/>
                        <w:sz w:val="20"/>
                        <w:szCs w:val="20"/>
                        <w:lang w:val="en"/>
                      </w:rPr>
                      <w:t>Analysis</w:t>
                    </w:r>
                  </w:p>
                  <w:p w14:paraId="555154B4" w14:textId="23D45B1A" w:rsidR="005E77A1" w:rsidRDefault="005E77A1" w:rsidP="004F3385">
                    <w:pPr>
                      <w:pStyle w:val="skill-item"/>
                      <w:numPr>
                        <w:ilvl w:val="0"/>
                        <w:numId w:val="20"/>
                      </w:numPr>
                      <w:spacing w:before="0" w:beforeAutospacing="0" w:after="0" w:afterAutospacing="0"/>
                      <w:rPr>
                        <w:rFonts w:asciiTheme="majorHAnsi" w:hAnsiTheme="majorHAnsi" w:cstheme="majorHAnsi"/>
                        <w:color w:val="666666"/>
                        <w:sz w:val="20"/>
                        <w:szCs w:val="20"/>
                        <w:lang w:val="en"/>
                      </w:rPr>
                    </w:pPr>
                    <w:r>
                      <w:rPr>
                        <w:rFonts w:asciiTheme="majorHAnsi" w:hAnsiTheme="majorHAnsi" w:cstheme="majorHAnsi"/>
                        <w:color w:val="666666"/>
                        <w:sz w:val="20"/>
                        <w:szCs w:val="20"/>
                        <w:lang w:val="en"/>
                      </w:rPr>
                      <w:t>Certified Architect and Upgrade\Migration specialist for SAP</w:t>
                    </w:r>
                  </w:p>
                  <w:p w14:paraId="7704EECF" w14:textId="4EC43A70" w:rsidR="00F5165B" w:rsidRPr="007A55AF" w:rsidRDefault="00F5165B" w:rsidP="004F3385">
                    <w:pPr>
                      <w:pStyle w:val="skill-item"/>
                      <w:numPr>
                        <w:ilvl w:val="0"/>
                        <w:numId w:val="20"/>
                      </w:numPr>
                      <w:spacing w:before="0" w:beforeAutospacing="0" w:after="0" w:afterAutospacing="0"/>
                      <w:rPr>
                        <w:rFonts w:asciiTheme="majorHAnsi" w:hAnsiTheme="majorHAnsi" w:cstheme="majorHAnsi"/>
                        <w:color w:val="666666"/>
                        <w:sz w:val="20"/>
                        <w:szCs w:val="20"/>
                        <w:lang w:val="en"/>
                      </w:rPr>
                    </w:pPr>
                    <w:r>
                      <w:rPr>
                        <w:rFonts w:asciiTheme="majorHAnsi" w:hAnsiTheme="majorHAnsi" w:cstheme="majorHAnsi"/>
                        <w:color w:val="666666"/>
                        <w:sz w:val="20"/>
                        <w:szCs w:val="20"/>
                        <w:lang w:val="en"/>
                      </w:rPr>
                      <w:t xml:space="preserve">Data Virtualization </w:t>
                    </w:r>
                    <w:r w:rsidR="00CC5326">
                      <w:rPr>
                        <w:rFonts w:asciiTheme="majorHAnsi" w:hAnsiTheme="majorHAnsi" w:cstheme="majorHAnsi"/>
                        <w:color w:val="666666"/>
                        <w:sz w:val="20"/>
                        <w:szCs w:val="20"/>
                        <w:lang w:val="en"/>
                      </w:rPr>
                      <w:t>expert</w:t>
                    </w:r>
                  </w:p>
                  <w:p w14:paraId="1DD7E510" w14:textId="125CD296" w:rsidR="007A55AF" w:rsidRPr="00B7458B" w:rsidRDefault="007A55AF" w:rsidP="00744D64">
                    <w:pPr>
                      <w:pStyle w:val="skill-item"/>
                      <w:numPr>
                        <w:ilvl w:val="0"/>
                        <w:numId w:val="20"/>
                      </w:numPr>
                      <w:spacing w:before="0" w:beforeAutospacing="0" w:after="0" w:afterAutospacing="0"/>
                      <w:rPr>
                        <w:rFonts w:asciiTheme="majorHAnsi" w:hAnsiTheme="majorHAnsi" w:cstheme="majorHAnsi"/>
                        <w:color w:val="666666"/>
                        <w:sz w:val="20"/>
                        <w:szCs w:val="20"/>
                        <w:lang w:val="en"/>
                      </w:rPr>
                    </w:pPr>
                    <w:r w:rsidRPr="007A55AF">
                      <w:rPr>
                        <w:rFonts w:asciiTheme="majorHAnsi" w:hAnsiTheme="majorHAnsi" w:cstheme="majorHAnsi"/>
                        <w:color w:val="666666"/>
                        <w:sz w:val="20"/>
                        <w:szCs w:val="20"/>
                        <w:lang w:val="en"/>
                      </w:rPr>
                      <w:t>Extract, Transform, Load (ETL), SQL</w:t>
                    </w:r>
                    <w:r w:rsidRPr="00B7458B">
                      <w:rPr>
                        <w:rFonts w:asciiTheme="majorHAnsi" w:hAnsiTheme="majorHAnsi" w:cstheme="majorHAnsi"/>
                        <w:color w:val="666666"/>
                        <w:sz w:val="20"/>
                        <w:szCs w:val="20"/>
                        <w:lang w:val="en"/>
                      </w:rPr>
                      <w:t xml:space="preserve"> Analysis</w:t>
                    </w:r>
                    <w:r w:rsidR="00B7458B" w:rsidRPr="00B7458B">
                      <w:rPr>
                        <w:rFonts w:asciiTheme="majorHAnsi" w:hAnsiTheme="majorHAnsi" w:cstheme="majorHAnsi"/>
                        <w:color w:val="666666"/>
                        <w:sz w:val="20"/>
                        <w:szCs w:val="20"/>
                        <w:lang w:val="en"/>
                      </w:rPr>
                      <w:t>,</w:t>
                    </w:r>
                    <w:r w:rsidR="00B7458B">
                      <w:rPr>
                        <w:rFonts w:asciiTheme="majorHAnsi" w:hAnsiTheme="majorHAnsi" w:cstheme="majorHAnsi"/>
                        <w:color w:val="666666"/>
                        <w:sz w:val="20"/>
                        <w:szCs w:val="20"/>
                        <w:lang w:val="en"/>
                      </w:rPr>
                      <w:t xml:space="preserve"> </w:t>
                    </w:r>
                    <w:r w:rsidRPr="00B7458B">
                      <w:rPr>
                        <w:rFonts w:asciiTheme="majorHAnsi" w:hAnsiTheme="majorHAnsi" w:cstheme="majorHAnsi"/>
                        <w:color w:val="666666"/>
                        <w:sz w:val="20"/>
                        <w:szCs w:val="20"/>
                        <w:lang w:val="en"/>
                      </w:rPr>
                      <w:t>Business Analysis</w:t>
                    </w:r>
                  </w:p>
                  <w:p w14:paraId="21F71E14" w14:textId="0FBFBA01" w:rsidR="004F7890" w:rsidRPr="00744D64" w:rsidRDefault="007A55AF" w:rsidP="007B79E0">
                    <w:pPr>
                      <w:pStyle w:val="skill-item"/>
                      <w:numPr>
                        <w:ilvl w:val="0"/>
                        <w:numId w:val="20"/>
                      </w:numPr>
                      <w:spacing w:before="0" w:beforeAutospacing="0" w:after="0" w:afterAutospacing="0"/>
                      <w:rPr>
                        <w:rFonts w:asciiTheme="majorHAnsi" w:hAnsiTheme="majorHAnsi" w:cstheme="majorHAnsi"/>
                        <w:color w:val="666666"/>
                        <w:sz w:val="20"/>
                        <w:szCs w:val="20"/>
                        <w:lang w:val="en"/>
                      </w:rPr>
                    </w:pPr>
                    <w:r w:rsidRPr="00744D64">
                      <w:rPr>
                        <w:rFonts w:asciiTheme="majorHAnsi" w:hAnsiTheme="majorHAnsi" w:cstheme="majorHAnsi"/>
                        <w:color w:val="666666"/>
                        <w:sz w:val="20"/>
                        <w:szCs w:val="20"/>
                        <w:lang w:val="en"/>
                      </w:rPr>
                      <w:t>Business Intelligence (BI)</w:t>
                    </w:r>
                    <w:r w:rsidR="00744D64" w:rsidRPr="00744D64">
                      <w:rPr>
                        <w:rFonts w:asciiTheme="majorHAnsi" w:hAnsiTheme="majorHAnsi" w:cstheme="majorHAnsi"/>
                        <w:color w:val="666666"/>
                        <w:sz w:val="20"/>
                        <w:szCs w:val="20"/>
                        <w:lang w:val="en"/>
                      </w:rPr>
                      <w:t>,</w:t>
                    </w:r>
                    <w:r w:rsidR="00744D64">
                      <w:rPr>
                        <w:rFonts w:asciiTheme="majorHAnsi" w:hAnsiTheme="majorHAnsi" w:cstheme="majorHAnsi"/>
                        <w:color w:val="666666"/>
                        <w:sz w:val="20"/>
                        <w:szCs w:val="20"/>
                        <w:lang w:val="en"/>
                      </w:rPr>
                      <w:t xml:space="preserve"> </w:t>
                    </w:r>
                    <w:r w:rsidRPr="00744D64">
                      <w:rPr>
                        <w:rFonts w:asciiTheme="majorHAnsi" w:hAnsiTheme="majorHAnsi" w:cstheme="majorHAnsi"/>
                        <w:color w:val="666666"/>
                        <w:sz w:val="20"/>
                        <w:szCs w:val="20"/>
                        <w:lang w:val="en"/>
                      </w:rPr>
                      <w:t>Integration</w:t>
                    </w:r>
                    <w:r w:rsidR="00B7458B" w:rsidRPr="00744D64">
                      <w:rPr>
                        <w:rFonts w:asciiTheme="majorHAnsi" w:hAnsiTheme="majorHAnsi" w:cstheme="majorHAnsi"/>
                        <w:color w:val="666666"/>
                        <w:sz w:val="20"/>
                        <w:szCs w:val="20"/>
                        <w:lang w:val="en"/>
                      </w:rPr>
                      <w:t xml:space="preserve">, </w:t>
                    </w:r>
                    <w:r w:rsidR="004F7890" w:rsidRPr="00744D64">
                      <w:rPr>
                        <w:rFonts w:asciiTheme="majorHAnsi" w:hAnsiTheme="majorHAnsi" w:cstheme="majorHAnsi"/>
                        <w:color w:val="666666"/>
                        <w:sz w:val="20"/>
                        <w:szCs w:val="20"/>
                        <w:lang w:val="en"/>
                      </w:rPr>
                      <w:t>Enterprise Architecture</w:t>
                    </w:r>
                  </w:p>
                  <w:p w14:paraId="44DCA705" w14:textId="3610ADE1" w:rsidR="004F7890" w:rsidRPr="00744D64" w:rsidRDefault="004F7890" w:rsidP="006945C0">
                    <w:pPr>
                      <w:pStyle w:val="skill-item"/>
                      <w:numPr>
                        <w:ilvl w:val="0"/>
                        <w:numId w:val="20"/>
                      </w:numPr>
                      <w:spacing w:before="0" w:beforeAutospacing="0" w:after="0" w:afterAutospacing="0"/>
                      <w:rPr>
                        <w:rFonts w:asciiTheme="majorHAnsi" w:hAnsiTheme="majorHAnsi" w:cstheme="majorHAnsi"/>
                        <w:color w:val="666666"/>
                        <w:sz w:val="20"/>
                        <w:szCs w:val="20"/>
                        <w:lang w:val="en"/>
                      </w:rPr>
                    </w:pPr>
                    <w:r w:rsidRPr="00744D64">
                      <w:rPr>
                        <w:rFonts w:asciiTheme="majorHAnsi" w:hAnsiTheme="majorHAnsi" w:cstheme="majorHAnsi"/>
                        <w:color w:val="666666"/>
                        <w:sz w:val="20"/>
                        <w:szCs w:val="20"/>
                        <w:lang w:val="en"/>
                      </w:rPr>
                      <w:t>Installation &amp; Configuration</w:t>
                    </w:r>
                    <w:r w:rsidR="00744D64" w:rsidRPr="00744D64">
                      <w:rPr>
                        <w:rFonts w:asciiTheme="majorHAnsi" w:hAnsiTheme="majorHAnsi" w:cstheme="majorHAnsi"/>
                        <w:color w:val="666666"/>
                        <w:sz w:val="20"/>
                        <w:szCs w:val="20"/>
                        <w:lang w:val="en"/>
                      </w:rPr>
                      <w:t>,</w:t>
                    </w:r>
                    <w:r w:rsidR="00744D64">
                      <w:rPr>
                        <w:rFonts w:asciiTheme="majorHAnsi" w:hAnsiTheme="majorHAnsi" w:cstheme="majorHAnsi"/>
                        <w:color w:val="666666"/>
                        <w:sz w:val="20"/>
                        <w:szCs w:val="20"/>
                        <w:lang w:val="en"/>
                      </w:rPr>
                      <w:t xml:space="preserve"> </w:t>
                    </w:r>
                    <w:r w:rsidRPr="00744D64">
                      <w:rPr>
                        <w:rFonts w:asciiTheme="majorHAnsi" w:hAnsiTheme="majorHAnsi" w:cstheme="majorHAnsi"/>
                        <w:color w:val="666666"/>
                        <w:sz w:val="20"/>
                        <w:szCs w:val="20"/>
                        <w:lang w:val="en"/>
                      </w:rPr>
                      <w:t>Security Model Design &amp; Development</w:t>
                    </w:r>
                  </w:p>
                  <w:p w14:paraId="600044A7" w14:textId="441748A7" w:rsidR="004F7890" w:rsidRPr="00744D64" w:rsidRDefault="00744D64" w:rsidP="007151F1">
                    <w:pPr>
                      <w:pStyle w:val="skill-item"/>
                      <w:numPr>
                        <w:ilvl w:val="0"/>
                        <w:numId w:val="20"/>
                      </w:numPr>
                      <w:spacing w:before="0" w:beforeAutospacing="0" w:after="0" w:afterAutospacing="0"/>
                      <w:rPr>
                        <w:rFonts w:asciiTheme="majorHAnsi" w:hAnsiTheme="majorHAnsi" w:cstheme="majorHAnsi"/>
                        <w:color w:val="666666"/>
                        <w:sz w:val="20"/>
                        <w:szCs w:val="20"/>
                        <w:lang w:val="en"/>
                      </w:rPr>
                    </w:pPr>
                    <w:r w:rsidRPr="00744D64">
                      <w:rPr>
                        <w:rFonts w:asciiTheme="majorHAnsi" w:hAnsiTheme="majorHAnsi" w:cstheme="majorHAnsi"/>
                        <w:color w:val="666666"/>
                        <w:sz w:val="20"/>
                        <w:szCs w:val="20"/>
                        <w:lang w:val="en"/>
                      </w:rPr>
                      <w:t>Architecture Reviews</w:t>
                    </w:r>
                    <w:r>
                      <w:rPr>
                        <w:rFonts w:asciiTheme="majorHAnsi" w:hAnsiTheme="majorHAnsi" w:cstheme="majorHAnsi"/>
                        <w:color w:val="666666"/>
                        <w:sz w:val="20"/>
                        <w:szCs w:val="20"/>
                        <w:lang w:val="en"/>
                      </w:rPr>
                      <w:t>, A</w:t>
                    </w:r>
                    <w:r w:rsidR="004F7890" w:rsidRPr="00744D64">
                      <w:rPr>
                        <w:rFonts w:asciiTheme="majorHAnsi" w:hAnsiTheme="majorHAnsi" w:cstheme="majorHAnsi"/>
                        <w:color w:val="666666"/>
                        <w:sz w:val="20"/>
                        <w:szCs w:val="20"/>
                        <w:lang w:val="en"/>
                      </w:rPr>
                      <w:t>uthentication and Authorization</w:t>
                    </w:r>
                  </w:p>
                  <w:p w14:paraId="0556B2B5" w14:textId="1C6DB6AB" w:rsidR="004F7890" w:rsidRPr="004F7890" w:rsidRDefault="004F7890" w:rsidP="004F3385">
                    <w:pPr>
                      <w:pStyle w:val="skill-item"/>
                      <w:numPr>
                        <w:ilvl w:val="0"/>
                        <w:numId w:val="20"/>
                      </w:numPr>
                      <w:spacing w:before="0" w:beforeAutospacing="0" w:after="0" w:afterAutospacing="0"/>
                      <w:rPr>
                        <w:rFonts w:asciiTheme="majorHAnsi" w:hAnsiTheme="majorHAnsi" w:cstheme="majorHAnsi"/>
                        <w:color w:val="666666"/>
                        <w:sz w:val="20"/>
                        <w:szCs w:val="20"/>
                        <w:lang w:val="en"/>
                      </w:rPr>
                    </w:pPr>
                    <w:r w:rsidRPr="004F7890">
                      <w:rPr>
                        <w:rFonts w:asciiTheme="majorHAnsi" w:hAnsiTheme="majorHAnsi" w:cstheme="majorHAnsi"/>
                        <w:color w:val="666666"/>
                        <w:sz w:val="20"/>
                        <w:szCs w:val="20"/>
                        <w:lang w:val="en"/>
                      </w:rPr>
                      <w:t>Lifecyle Management (LCM): Development-Test-Production</w:t>
                    </w:r>
                  </w:p>
                  <w:p w14:paraId="4EEA3CA7" w14:textId="0D24BAB5" w:rsidR="004F7890" w:rsidRPr="00744D64" w:rsidRDefault="004F7890" w:rsidP="00223C0D">
                    <w:pPr>
                      <w:pStyle w:val="skill-item"/>
                      <w:numPr>
                        <w:ilvl w:val="0"/>
                        <w:numId w:val="20"/>
                      </w:numPr>
                      <w:spacing w:before="0" w:beforeAutospacing="0" w:after="0" w:afterAutospacing="0"/>
                      <w:rPr>
                        <w:rFonts w:asciiTheme="majorHAnsi" w:hAnsiTheme="majorHAnsi" w:cstheme="majorHAnsi"/>
                        <w:color w:val="666666"/>
                        <w:sz w:val="20"/>
                        <w:szCs w:val="20"/>
                        <w:lang w:val="en"/>
                      </w:rPr>
                    </w:pPr>
                    <w:r w:rsidRPr="00744D64">
                      <w:rPr>
                        <w:rFonts w:asciiTheme="majorHAnsi" w:hAnsiTheme="majorHAnsi" w:cstheme="majorHAnsi"/>
                        <w:color w:val="666666"/>
                        <w:sz w:val="20"/>
                        <w:szCs w:val="20"/>
                        <w:lang w:val="en"/>
                      </w:rPr>
                      <w:t>Dashboarding and Analytics for Cloud</w:t>
                    </w:r>
                    <w:r w:rsidR="00744D64" w:rsidRPr="00744D64">
                      <w:rPr>
                        <w:rFonts w:asciiTheme="majorHAnsi" w:hAnsiTheme="majorHAnsi" w:cstheme="majorHAnsi"/>
                        <w:color w:val="666666"/>
                        <w:sz w:val="20"/>
                        <w:szCs w:val="20"/>
                        <w:lang w:val="en"/>
                      </w:rPr>
                      <w:t>,</w:t>
                    </w:r>
                    <w:r w:rsidR="00744D64">
                      <w:rPr>
                        <w:rFonts w:asciiTheme="majorHAnsi" w:hAnsiTheme="majorHAnsi" w:cstheme="majorHAnsi"/>
                        <w:color w:val="666666"/>
                        <w:sz w:val="20"/>
                        <w:szCs w:val="20"/>
                        <w:lang w:val="en"/>
                      </w:rPr>
                      <w:t xml:space="preserve"> </w:t>
                    </w:r>
                    <w:r w:rsidRPr="00744D64">
                      <w:rPr>
                        <w:rFonts w:asciiTheme="majorHAnsi" w:hAnsiTheme="majorHAnsi" w:cstheme="majorHAnsi"/>
                        <w:color w:val="666666"/>
                        <w:sz w:val="20"/>
                        <w:szCs w:val="20"/>
                        <w:lang w:val="en"/>
                      </w:rPr>
                      <w:t>Scorecards, Performance Monitoring</w:t>
                    </w:r>
                    <w:r w:rsidR="00744D64" w:rsidRPr="00744D64">
                      <w:rPr>
                        <w:rFonts w:asciiTheme="majorHAnsi" w:hAnsiTheme="majorHAnsi" w:cstheme="majorHAnsi"/>
                        <w:color w:val="666666"/>
                        <w:sz w:val="20"/>
                        <w:szCs w:val="20"/>
                        <w:lang w:val="en"/>
                      </w:rPr>
                      <w:t xml:space="preserve">, </w:t>
                    </w:r>
                    <w:r w:rsidRPr="00744D64">
                      <w:rPr>
                        <w:rFonts w:asciiTheme="majorHAnsi" w:hAnsiTheme="majorHAnsi" w:cstheme="majorHAnsi"/>
                        <w:color w:val="666666"/>
                        <w:sz w:val="20"/>
                        <w:szCs w:val="20"/>
                        <w:lang w:val="en"/>
                      </w:rPr>
                      <w:t>Data Design &amp; Development</w:t>
                    </w:r>
                  </w:p>
                  <w:p w14:paraId="27DEE7F8" w14:textId="1E80567C" w:rsidR="004F7890" w:rsidRPr="007A55AF" w:rsidRDefault="004F7890" w:rsidP="004F3385">
                    <w:pPr>
                      <w:pStyle w:val="skill-item"/>
                      <w:numPr>
                        <w:ilvl w:val="0"/>
                        <w:numId w:val="20"/>
                      </w:numPr>
                      <w:spacing w:before="0" w:beforeAutospacing="0" w:after="0" w:afterAutospacing="0"/>
                      <w:rPr>
                        <w:rFonts w:asciiTheme="majorHAnsi" w:hAnsiTheme="majorHAnsi" w:cstheme="majorHAnsi"/>
                        <w:color w:val="666666"/>
                        <w:sz w:val="20"/>
                        <w:szCs w:val="20"/>
                        <w:lang w:val="en"/>
                      </w:rPr>
                    </w:pPr>
                    <w:r w:rsidRPr="004F7890">
                      <w:rPr>
                        <w:rFonts w:asciiTheme="majorHAnsi" w:hAnsiTheme="majorHAnsi" w:cstheme="majorHAnsi"/>
                        <w:color w:val="666666"/>
                        <w:sz w:val="20"/>
                        <w:szCs w:val="20"/>
                        <w:lang w:val="en"/>
                      </w:rPr>
                      <w:t>GDPR Governance Design, Modeling, Catalog, Glossary, Metrics, Ontology</w:t>
                    </w:r>
                  </w:p>
                  <w:p w14:paraId="7FE3CD5C" w14:textId="77777777" w:rsidR="00B87D17" w:rsidRPr="00B87D17" w:rsidRDefault="007A55AF" w:rsidP="004F3385">
                    <w:pPr>
                      <w:pStyle w:val="skill-item"/>
                      <w:numPr>
                        <w:ilvl w:val="0"/>
                        <w:numId w:val="20"/>
                      </w:numPr>
                      <w:spacing w:before="0" w:beforeAutospacing="0" w:after="0" w:afterAutospacing="0"/>
                    </w:pPr>
                    <w:r w:rsidRPr="007A55AF">
                      <w:rPr>
                        <w:rFonts w:asciiTheme="majorHAnsi" w:hAnsiTheme="majorHAnsi" w:cstheme="majorHAnsi"/>
                        <w:color w:val="666666"/>
                        <w:sz w:val="20"/>
                        <w:szCs w:val="20"/>
                        <w:lang w:val="en"/>
                      </w:rPr>
                      <w:t>Database</w:t>
                    </w:r>
                    <w:r w:rsidR="004F7890">
                      <w:rPr>
                        <w:rFonts w:asciiTheme="majorHAnsi" w:hAnsiTheme="majorHAnsi" w:cstheme="majorHAnsi"/>
                        <w:color w:val="666666"/>
                        <w:sz w:val="20"/>
                        <w:szCs w:val="20"/>
                        <w:lang w:val="en"/>
                      </w:rPr>
                      <w:t xml:space="preserve"> design</w:t>
                    </w:r>
                  </w:p>
                  <w:p w14:paraId="29CDCEFD" w14:textId="3D22F52C" w:rsidR="00D86A0E" w:rsidRDefault="00B87D17" w:rsidP="004F3385">
                    <w:pPr>
                      <w:pStyle w:val="skill-item"/>
                      <w:spacing w:before="0" w:beforeAutospacing="0" w:after="0" w:afterAutospacing="0"/>
                      <w:ind w:left="720"/>
                    </w:pPr>
                    <w:r w:rsidRPr="00B87D17">
                      <w:rPr>
                        <w:rFonts w:asciiTheme="majorHAnsi" w:hAnsiTheme="majorHAnsi" w:cstheme="majorHAnsi"/>
                        <w:color w:val="666666"/>
                        <w:sz w:val="20"/>
                        <w:szCs w:val="20"/>
                        <w:lang w:val="en"/>
                      </w:rPr>
                      <w:t xml:space="preserve">Vertical Experience in O&amp;G, Supply Chain, Manufacturing, Healthcare, Government Compliance, </w:t>
                    </w:r>
                    <w:r>
                      <w:rPr>
                        <w:rFonts w:asciiTheme="majorHAnsi" w:hAnsiTheme="majorHAnsi" w:cstheme="majorHAnsi"/>
                        <w:color w:val="666666"/>
                        <w:sz w:val="20"/>
                        <w:szCs w:val="20"/>
                        <w:lang w:val="en"/>
                      </w:rPr>
                      <w:t>Retail, Finance and Banking.</w:t>
                    </w:r>
                  </w:p>
                </w:sdtContent>
              </w:sdt>
            </w:sdtContent>
          </w:sdt>
          <w:p w14:paraId="68670970" w14:textId="4263380D" w:rsidR="0062475B" w:rsidRDefault="0062475B" w:rsidP="004F3385">
            <w:pPr>
              <w:pStyle w:val="Endigm1"/>
            </w:pPr>
          </w:p>
        </w:tc>
      </w:tr>
      <w:tr w:rsidR="00D86A0E" w14:paraId="5E315FCC" w14:textId="77777777" w:rsidTr="00DB6348">
        <w:tc>
          <w:tcPr>
            <w:tcW w:w="1356" w:type="dxa"/>
          </w:tcPr>
          <w:p w14:paraId="2244551D" w14:textId="3BB4FBB5" w:rsidR="00D86A0E" w:rsidRDefault="000171CE" w:rsidP="004F3385">
            <w:pPr>
              <w:pStyle w:val="Heading1"/>
              <w:spacing w:before="0" w:after="0" w:line="240" w:lineRule="auto"/>
            </w:pPr>
            <w:r>
              <w:t>Work History</w:t>
            </w:r>
          </w:p>
        </w:tc>
        <w:tc>
          <w:tcPr>
            <w:tcW w:w="410" w:type="dxa"/>
          </w:tcPr>
          <w:p w14:paraId="15EA5070" w14:textId="77777777" w:rsidR="00D86A0E" w:rsidRDefault="00D86A0E" w:rsidP="004F3385">
            <w:pPr>
              <w:spacing w:before="0" w:after="0" w:line="240" w:lineRule="auto"/>
            </w:pPr>
          </w:p>
          <w:p w14:paraId="380BCF7D" w14:textId="77777777" w:rsidR="003C293E" w:rsidRDefault="003C293E" w:rsidP="004F3385">
            <w:pPr>
              <w:spacing w:before="0" w:after="0" w:line="240" w:lineRule="auto"/>
            </w:pPr>
          </w:p>
          <w:p w14:paraId="509DA739" w14:textId="77777777" w:rsidR="003C293E" w:rsidRDefault="003C293E" w:rsidP="004F3385">
            <w:pPr>
              <w:spacing w:before="0" w:after="0" w:line="240" w:lineRule="auto"/>
            </w:pPr>
          </w:p>
          <w:p w14:paraId="676DA40E" w14:textId="77777777" w:rsidR="003C293E" w:rsidRDefault="003C293E" w:rsidP="004F3385">
            <w:pPr>
              <w:spacing w:before="0" w:after="0" w:line="240" w:lineRule="auto"/>
            </w:pPr>
          </w:p>
          <w:p w14:paraId="32820690" w14:textId="77777777" w:rsidR="003C293E" w:rsidRDefault="003C293E" w:rsidP="004F3385">
            <w:pPr>
              <w:spacing w:before="0" w:after="0" w:line="240" w:lineRule="auto"/>
            </w:pPr>
          </w:p>
        </w:tc>
        <w:tc>
          <w:tcPr>
            <w:tcW w:w="8493" w:type="dxa"/>
          </w:tcPr>
          <w:sdt>
            <w:sdtPr>
              <w:rPr>
                <w:rFonts w:asciiTheme="minorHAnsi" w:eastAsiaTheme="minorEastAsia" w:hAnsiTheme="minorHAnsi" w:cstheme="minorBidi"/>
                <w:b w:val="0"/>
                <w:bCs w:val="0"/>
                <w:caps w:val="0"/>
                <w:color w:val="595959" w:themeColor="text1" w:themeTint="A6"/>
                <w14:ligatures w14:val="none"/>
              </w:rPr>
              <w:id w:val="302434271"/>
              <w15:repeatingSection/>
            </w:sdtPr>
            <w:sdtContent>
              <w:sdt>
                <w:sdtPr>
                  <w:rPr>
                    <w:rFonts w:asciiTheme="minorHAnsi" w:eastAsiaTheme="minorEastAsia" w:hAnsiTheme="minorHAnsi" w:cstheme="minorBidi"/>
                    <w:b w:val="0"/>
                    <w:bCs w:val="0"/>
                    <w:caps w:val="0"/>
                    <w:color w:val="595959" w:themeColor="text1" w:themeTint="A6"/>
                    <w14:ligatures w14:val="none"/>
                  </w:rPr>
                  <w:id w:val="830493898"/>
                  <w:placeholder>
                    <w:docPart w:val="53EF2C8C339F499B89E3FF5DE81F2718"/>
                  </w:placeholder>
                  <w15:repeatingSectionItem/>
                </w:sdtPr>
                <w:sdtContent>
                  <w:p w14:paraId="414291A9" w14:textId="5902CADB" w:rsidR="00D86A0E" w:rsidRDefault="00A32AD2" w:rsidP="004F3385">
                    <w:pPr>
                      <w:pStyle w:val="Heading2"/>
                      <w:spacing w:before="0" w:after="0" w:line="240" w:lineRule="auto"/>
                    </w:pPr>
                    <w:r>
                      <w:rPr>
                        <w:noProof/>
                      </w:rPr>
                      <w:drawing>
                        <wp:inline distT="0" distB="0" distL="0" distR="0" wp14:anchorId="1945485F" wp14:editId="6EDF851C">
                          <wp:extent cx="480889" cy="2762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86066" cy="279199"/>
                                  </a:xfrm>
                                  <a:prstGeom prst="rect">
                                    <a:avLst/>
                                  </a:prstGeom>
                                  <a:noFill/>
                                  <a:ln>
                                    <a:noFill/>
                                  </a:ln>
                                </pic:spPr>
                              </pic:pic>
                            </a:graphicData>
                          </a:graphic>
                        </wp:inline>
                      </w:drawing>
                    </w:r>
                    <w:r w:rsidR="009B3B02">
                      <w:rPr>
                        <w:rFonts w:asciiTheme="minorHAnsi" w:eastAsiaTheme="minorEastAsia" w:hAnsiTheme="minorHAnsi" w:cstheme="minorBidi"/>
                        <w:b w:val="0"/>
                        <w:bCs w:val="0"/>
                        <w:caps w:val="0"/>
                        <w:color w:val="595959" w:themeColor="text1" w:themeTint="A6"/>
                        <w14:ligatures w14:val="none"/>
                      </w:rPr>
                      <w:t xml:space="preserve"> </w:t>
                    </w:r>
                    <w:r w:rsidR="00744D64" w:rsidRPr="00744D64">
                      <w:rPr>
                        <w:rFonts w:asciiTheme="minorHAnsi" w:eastAsiaTheme="minorEastAsia" w:hAnsiTheme="minorHAnsi" w:cstheme="minorBidi"/>
                        <w:caps w:val="0"/>
                        <w:color w:val="595959" w:themeColor="text1" w:themeTint="A6"/>
                        <w:u w:val="single"/>
                        <w14:ligatures w14:val="none"/>
                      </w:rPr>
                      <w:t xml:space="preserve">SAP </w:t>
                    </w:r>
                    <w:r w:rsidR="000F4F19">
                      <w:rPr>
                        <w:rFonts w:asciiTheme="minorHAnsi" w:eastAsiaTheme="minorEastAsia" w:hAnsiTheme="minorHAnsi" w:cstheme="minorBidi"/>
                        <w:caps w:val="0"/>
                        <w:color w:val="595959" w:themeColor="text1" w:themeTint="A6"/>
                        <w:u w:val="single"/>
                        <w14:ligatures w14:val="none"/>
                      </w:rPr>
                      <w:t>DIRECTOR</w:t>
                    </w:r>
                    <w:r w:rsidR="003C293E">
                      <w:rPr>
                        <w:rFonts w:asciiTheme="minorHAnsi" w:eastAsiaTheme="minorEastAsia" w:hAnsiTheme="minorHAnsi" w:cstheme="minorBidi"/>
                        <w:b w:val="0"/>
                        <w:bCs w:val="0"/>
                        <w:caps w:val="0"/>
                        <w:color w:val="595959" w:themeColor="text1" w:themeTint="A6"/>
                        <w14:ligatures w14:val="none"/>
                      </w:rPr>
                      <w:t xml:space="preserve"> </w:t>
                    </w:r>
                    <w:r w:rsidR="009904FE" w:rsidRPr="009904FE">
                      <w:t>W5 Consulting</w:t>
                    </w:r>
                    <w:r w:rsidR="00AA64EC">
                      <w:t xml:space="preserve">, </w:t>
                    </w:r>
                    <w:r w:rsidR="00AA64EC" w:rsidRPr="001769CF">
                      <w:rPr>
                        <w:b w:val="0"/>
                        <w:sz w:val="18"/>
                      </w:rPr>
                      <w:t>Denver, Colorado</w:t>
                    </w:r>
                  </w:p>
                  <w:p w14:paraId="31DAE7F2" w14:textId="77777777" w:rsidR="000879B7" w:rsidRDefault="00FB4843" w:rsidP="004F3385">
                    <w:pPr>
                      <w:pStyle w:val="ResumeText"/>
                      <w:spacing w:before="0" w:after="0" w:line="240" w:lineRule="auto"/>
                      <w:rPr>
                        <w:i/>
                      </w:rPr>
                    </w:pPr>
                    <w:r w:rsidRPr="00FD2F25">
                      <w:rPr>
                        <w:i/>
                      </w:rPr>
                      <w:t>January 201</w:t>
                    </w:r>
                    <w:r w:rsidR="000879B7" w:rsidRPr="00FD2F25">
                      <w:rPr>
                        <w:i/>
                      </w:rPr>
                      <w:t>8</w:t>
                    </w:r>
                    <w:r w:rsidRPr="00FD2F25">
                      <w:rPr>
                        <w:i/>
                      </w:rPr>
                      <w:t>-Present</w:t>
                    </w:r>
                  </w:p>
                  <w:p w14:paraId="2C56D0E4" w14:textId="03F899BC" w:rsidR="00E83F11" w:rsidRPr="00E83F11" w:rsidRDefault="00122204" w:rsidP="004F3385">
                    <w:pPr>
                      <w:pStyle w:val="ResumeText"/>
                      <w:spacing w:before="0" w:after="0" w:line="240" w:lineRule="auto"/>
                      <w:rPr>
                        <w:i/>
                      </w:rPr>
                    </w:pPr>
                    <w:r>
                      <w:rPr>
                        <w:b/>
                        <w:bCs/>
                        <w:i/>
                      </w:rPr>
                      <w:t xml:space="preserve">SAP </w:t>
                    </w:r>
                    <w:r w:rsidR="00E83F11" w:rsidRPr="00E83F11">
                      <w:rPr>
                        <w:b/>
                        <w:bCs/>
                        <w:i/>
                      </w:rPr>
                      <w:t>Technical Expertise:</w:t>
                    </w:r>
                    <w:r w:rsidR="003C293E">
                      <w:rPr>
                        <w:b/>
                        <w:bCs/>
                        <w:i/>
                      </w:rPr>
                      <w:t xml:space="preserve"> SAP Practice Expert</w:t>
                    </w:r>
                  </w:p>
                  <w:p w14:paraId="1998841C" w14:textId="37B56EF3" w:rsidR="00E83F11" w:rsidRPr="00E83F11" w:rsidRDefault="00E83F11" w:rsidP="004F3385">
                    <w:pPr>
                      <w:pStyle w:val="ResumeText"/>
                      <w:numPr>
                        <w:ilvl w:val="0"/>
                        <w:numId w:val="23"/>
                      </w:numPr>
                      <w:spacing w:before="0" w:after="0" w:line="240" w:lineRule="auto"/>
                      <w:rPr>
                        <w:iCs/>
                      </w:rPr>
                    </w:pPr>
                    <w:r w:rsidRPr="00E83F11">
                      <w:rPr>
                        <w:b/>
                        <w:bCs/>
                        <w:iCs/>
                      </w:rPr>
                      <w:t>Advanced Knowledge of SAP Tools:</w:t>
                    </w:r>
                    <w:r w:rsidRPr="00E83F11">
                      <w:rPr>
                        <w:iCs/>
                      </w:rPr>
                      <w:t xml:space="preserve"> Demonstrated proficiency with SAP BusinessObjects Business Intelligence Platform 4.x, BusinessObjects Enterprise, SAP BusinessObjects Data Services 4.x, and other related tools.</w:t>
                    </w:r>
                  </w:p>
                  <w:p w14:paraId="0B10F261" w14:textId="77777777" w:rsidR="00E83F11" w:rsidRPr="00E83F11" w:rsidRDefault="00E83F11" w:rsidP="004F3385">
                    <w:pPr>
                      <w:pStyle w:val="ResumeText"/>
                      <w:numPr>
                        <w:ilvl w:val="0"/>
                        <w:numId w:val="23"/>
                      </w:numPr>
                      <w:spacing w:before="0" w:after="0" w:line="240" w:lineRule="auto"/>
                      <w:rPr>
                        <w:iCs/>
                      </w:rPr>
                    </w:pPr>
                    <w:r w:rsidRPr="00E83F11">
                      <w:rPr>
                        <w:b/>
                        <w:bCs/>
                        <w:iCs/>
                      </w:rPr>
                      <w:t>Installation and Configuration:</w:t>
                    </w:r>
                    <w:r w:rsidRPr="00E83F11">
                      <w:rPr>
                        <w:iCs/>
                      </w:rPr>
                      <w:t xml:space="preserve"> Extensive experience in installing, configuring, and maintaining BI Platform, ensuring best practices are followed.</w:t>
                    </w:r>
                  </w:p>
                  <w:p w14:paraId="242F1C4D" w14:textId="77777777" w:rsidR="00E83F11" w:rsidRPr="00E83F11" w:rsidRDefault="00E83F11" w:rsidP="004F3385">
                    <w:pPr>
                      <w:pStyle w:val="ResumeText"/>
                      <w:numPr>
                        <w:ilvl w:val="0"/>
                        <w:numId w:val="23"/>
                      </w:numPr>
                      <w:spacing w:before="0" w:after="0" w:line="240" w:lineRule="auto"/>
                      <w:rPr>
                        <w:iCs/>
                      </w:rPr>
                    </w:pPr>
                    <w:r w:rsidRPr="00E83F11">
                      <w:rPr>
                        <w:b/>
                        <w:bCs/>
                        <w:iCs/>
                      </w:rPr>
                      <w:t>Troubleshooting:</w:t>
                    </w:r>
                    <w:r w:rsidRPr="00E83F11">
                      <w:rPr>
                        <w:iCs/>
                      </w:rPr>
                      <w:t xml:space="preserve"> Strong ability to diagnose and resolve performance, connectivity, and other issues from both administrator and developer perspectives.</w:t>
                    </w:r>
                  </w:p>
                  <w:p w14:paraId="3E5D7E21" w14:textId="77777777" w:rsidR="00E83F11" w:rsidRPr="00E83F11" w:rsidRDefault="00E83F11" w:rsidP="004F3385">
                    <w:pPr>
                      <w:pStyle w:val="ResumeText"/>
                      <w:numPr>
                        <w:ilvl w:val="0"/>
                        <w:numId w:val="23"/>
                      </w:numPr>
                      <w:spacing w:before="0" w:after="0" w:line="240" w:lineRule="auto"/>
                      <w:rPr>
                        <w:iCs/>
                      </w:rPr>
                    </w:pPr>
                    <w:r w:rsidRPr="00E83F11">
                      <w:rPr>
                        <w:b/>
                        <w:bCs/>
                        <w:iCs/>
                      </w:rPr>
                      <w:t>Authentication Configuration:</w:t>
                    </w:r>
                    <w:r w:rsidRPr="00E83F11">
                      <w:rPr>
                        <w:iCs/>
                      </w:rPr>
                      <w:t xml:space="preserve"> Skilled in setting up various authentication methods including AD, SAP, and HANA SAML for single sign-on (SSO).</w:t>
                    </w:r>
                  </w:p>
                  <w:p w14:paraId="23BC8EC2" w14:textId="77777777" w:rsidR="00E83F11" w:rsidRPr="00E83F11" w:rsidRDefault="00E83F11" w:rsidP="004F3385">
                    <w:pPr>
                      <w:pStyle w:val="ResumeText"/>
                      <w:numPr>
                        <w:ilvl w:val="0"/>
                        <w:numId w:val="23"/>
                      </w:numPr>
                      <w:spacing w:before="0" w:after="0" w:line="240" w:lineRule="auto"/>
                      <w:rPr>
                        <w:iCs/>
                      </w:rPr>
                    </w:pPr>
                    <w:r w:rsidRPr="00E83F11">
                      <w:rPr>
                        <w:b/>
                        <w:bCs/>
                        <w:iCs/>
                      </w:rPr>
                      <w:t>Upgrade and Update Practices:</w:t>
                    </w:r>
                    <w:r w:rsidRPr="00E83F11">
                      <w:rPr>
                        <w:iCs/>
                      </w:rPr>
                      <w:t xml:space="preserve"> Proficient in performing system upgrades and updates, ensuring the platform is running the latest and most secure version.</w:t>
                    </w:r>
                  </w:p>
                  <w:p w14:paraId="13BD68FE" w14:textId="77777777" w:rsidR="00E83F11" w:rsidRPr="00E83F11" w:rsidRDefault="00E83F11" w:rsidP="004F3385">
                    <w:pPr>
                      <w:pStyle w:val="ResumeText"/>
                      <w:numPr>
                        <w:ilvl w:val="0"/>
                        <w:numId w:val="23"/>
                      </w:numPr>
                      <w:spacing w:before="0" w:after="0" w:line="240" w:lineRule="auto"/>
                      <w:rPr>
                        <w:iCs/>
                      </w:rPr>
                    </w:pPr>
                    <w:r w:rsidRPr="00E83F11">
                      <w:rPr>
                        <w:b/>
                        <w:bCs/>
                        <w:iCs/>
                      </w:rPr>
                      <w:t>Report Migration:</w:t>
                    </w:r>
                    <w:r w:rsidRPr="00E83F11">
                      <w:rPr>
                        <w:iCs/>
                      </w:rPr>
                      <w:t xml:space="preserve"> Knowledgeable in migrating reports across different environments or platforms.</w:t>
                    </w:r>
                  </w:p>
                  <w:p w14:paraId="2F56DE97" w14:textId="77777777" w:rsidR="00E83F11" w:rsidRPr="00FD2F25" w:rsidRDefault="00E83F11" w:rsidP="004F3385">
                    <w:pPr>
                      <w:pStyle w:val="ResumeText"/>
                      <w:spacing w:before="0" w:after="0" w:line="240" w:lineRule="auto"/>
                      <w:rPr>
                        <w:i/>
                      </w:rPr>
                    </w:pPr>
                  </w:p>
                  <w:p w14:paraId="7EA18FEE" w14:textId="09CB1F58" w:rsidR="00BF2D13" w:rsidRDefault="007A55AF" w:rsidP="004F3385">
                    <w:pPr>
                      <w:pStyle w:val="Endigm1"/>
                      <w:rPr>
                        <w:shd w:val="clear" w:color="auto" w:fill="FFFFFF"/>
                      </w:rPr>
                    </w:pPr>
                    <w:r>
                      <w:rPr>
                        <w:b/>
                        <w:shd w:val="clear" w:color="auto" w:fill="FFFFFF"/>
                      </w:rPr>
                      <w:t>S/4HANA Migration and implementation project for IS O&amp;G</w:t>
                    </w:r>
                    <w:r w:rsidR="00FD2F25">
                      <w:rPr>
                        <w:shd w:val="clear" w:color="auto" w:fill="FFFFFF"/>
                      </w:rPr>
                      <w:t xml:space="preserve"> Cloud</w:t>
                    </w:r>
                    <w:r w:rsidR="00344D07">
                      <w:rPr>
                        <w:shd w:val="clear" w:color="auto" w:fill="FFFFFF"/>
                      </w:rPr>
                      <w:t xml:space="preserve"> </w:t>
                    </w:r>
                    <w:r>
                      <w:rPr>
                        <w:shd w:val="clear" w:color="auto" w:fill="FFFFFF"/>
                      </w:rPr>
                      <w:t xml:space="preserve"> </w:t>
                    </w:r>
                  </w:p>
                  <w:p w14:paraId="3EF30D5E" w14:textId="18117F1C" w:rsidR="005E77A1" w:rsidRDefault="005E77A1" w:rsidP="004F3385">
                    <w:pPr>
                      <w:pStyle w:val="Endigm1"/>
                      <w:numPr>
                        <w:ilvl w:val="0"/>
                        <w:numId w:val="31"/>
                      </w:numPr>
                    </w:pPr>
                    <w:r>
                      <w:t xml:space="preserve">Implement Companywide SAP BusinessObjects </w:t>
                    </w:r>
                    <w:r w:rsidR="00801922">
                      <w:t>environment.</w:t>
                    </w:r>
                  </w:p>
                  <w:p w14:paraId="63C64EB7" w14:textId="642B791E" w:rsidR="004F7890" w:rsidRDefault="007A55AF" w:rsidP="004F3385">
                    <w:pPr>
                      <w:pStyle w:val="Endigm1"/>
                      <w:numPr>
                        <w:ilvl w:val="0"/>
                        <w:numId w:val="31"/>
                      </w:numPr>
                    </w:pPr>
                    <w:r>
                      <w:t>Data Migration Project Management</w:t>
                    </w:r>
                    <w:r w:rsidR="00B7458B">
                      <w:t xml:space="preserve">, </w:t>
                    </w:r>
                    <w:r w:rsidR="004F7890">
                      <w:t>Managed project war room and framework KPI’s</w:t>
                    </w:r>
                  </w:p>
                  <w:p w14:paraId="00283B9B" w14:textId="0EE9B390" w:rsidR="00F5165B" w:rsidRDefault="004F7890" w:rsidP="004F3385">
                    <w:pPr>
                      <w:pStyle w:val="Endigm1"/>
                      <w:numPr>
                        <w:ilvl w:val="0"/>
                        <w:numId w:val="31"/>
                      </w:numPr>
                    </w:pPr>
                    <w:r>
                      <w:t>Data Cleansing strategy</w:t>
                    </w:r>
                    <w:r w:rsidR="00B7458B">
                      <w:t xml:space="preserve">, </w:t>
                    </w:r>
                    <w:r w:rsidR="00F5165B">
                      <w:t>Data Virtualization migration and design</w:t>
                    </w:r>
                  </w:p>
                  <w:p w14:paraId="717AABB3" w14:textId="1934DBA6" w:rsidR="00F5165B" w:rsidRDefault="00F5165B" w:rsidP="004F3385">
                    <w:pPr>
                      <w:pStyle w:val="Endigm1"/>
                      <w:numPr>
                        <w:ilvl w:val="0"/>
                        <w:numId w:val="31"/>
                      </w:numPr>
                    </w:pPr>
                    <w:r>
                      <w:t xml:space="preserve">Data Virtualization Architecture implementation (Denodo configuration) </w:t>
                    </w:r>
                  </w:p>
                  <w:p w14:paraId="2CDC1579" w14:textId="57B80B35" w:rsidR="004F7890" w:rsidRDefault="004F7890" w:rsidP="004F3385">
                    <w:pPr>
                      <w:pStyle w:val="Endigm1"/>
                      <w:numPr>
                        <w:ilvl w:val="0"/>
                        <w:numId w:val="31"/>
                      </w:numPr>
                    </w:pPr>
                    <w:r>
                      <w:t>Performance management and professional mentoring</w:t>
                    </w:r>
                  </w:p>
                  <w:p w14:paraId="4A92DDCC" w14:textId="4D217FE9" w:rsidR="004F7890" w:rsidRDefault="004F7890" w:rsidP="004F3385">
                    <w:pPr>
                      <w:pStyle w:val="Endigm1"/>
                      <w:numPr>
                        <w:ilvl w:val="0"/>
                        <w:numId w:val="31"/>
                      </w:numPr>
                    </w:pPr>
                    <w:r>
                      <w:t>Implement customized SAFe agile methodology for migration o</w:t>
                    </w:r>
                    <w:r w:rsidR="002A51EA">
                      <w:t>l</w:t>
                    </w:r>
                    <w:r>
                      <w:t>d data and custom code</w:t>
                    </w:r>
                  </w:p>
                  <w:p w14:paraId="1E4FCF22" w14:textId="38EC7C7C" w:rsidR="007A55AF" w:rsidRDefault="007A55AF" w:rsidP="004F3385">
                    <w:pPr>
                      <w:pStyle w:val="Endigm1"/>
                      <w:numPr>
                        <w:ilvl w:val="0"/>
                        <w:numId w:val="31"/>
                      </w:numPr>
                    </w:pPr>
                    <w:r>
                      <w:t>AR/AP management</w:t>
                    </w:r>
                  </w:p>
                  <w:p w14:paraId="62EF7BFA" w14:textId="7BB77AD7" w:rsidR="007A55AF" w:rsidRDefault="007A55AF" w:rsidP="004F3385">
                    <w:pPr>
                      <w:pStyle w:val="Endigm1"/>
                      <w:numPr>
                        <w:ilvl w:val="0"/>
                        <w:numId w:val="31"/>
                      </w:numPr>
                    </w:pPr>
                    <w:r>
                      <w:lastRenderedPageBreak/>
                      <w:t>Reporting on Migration and overall project</w:t>
                    </w:r>
                  </w:p>
                  <w:p w14:paraId="3ED19F8A" w14:textId="77777777" w:rsidR="00344D07" w:rsidRPr="00344D07" w:rsidRDefault="00FD2F25" w:rsidP="004F3385">
                    <w:pPr>
                      <w:pStyle w:val="Endigm1"/>
                      <w:numPr>
                        <w:ilvl w:val="0"/>
                        <w:numId w:val="31"/>
                      </w:numPr>
                    </w:pPr>
                    <w:r>
                      <w:rPr>
                        <w:shd w:val="clear" w:color="auto" w:fill="FFFFFF"/>
                      </w:rPr>
                      <w:t>Migration planning and execution</w:t>
                    </w:r>
                    <w:r w:rsidR="009B3B02">
                      <w:rPr>
                        <w:shd w:val="clear" w:color="auto" w:fill="FFFFFF"/>
                      </w:rPr>
                      <w:t xml:space="preserve"> for </w:t>
                    </w:r>
                    <w:r>
                      <w:rPr>
                        <w:shd w:val="clear" w:color="auto" w:fill="FFFFFF"/>
                      </w:rPr>
                      <w:t>Data Governance </w:t>
                    </w:r>
                    <w:r w:rsidR="009B3B02">
                      <w:rPr>
                        <w:shd w:val="clear" w:color="auto" w:fill="FFFFFF"/>
                      </w:rPr>
                      <w:t>and migration efforts from ECC 6.04 to S4HANA</w:t>
                    </w:r>
                    <w:r w:rsidR="00BB0DD4">
                      <w:rPr>
                        <w:shd w:val="clear" w:color="auto" w:fill="FFFFFF"/>
                      </w:rPr>
                      <w:t>.</w:t>
                    </w:r>
                    <w:r>
                      <w:br/>
                    </w:r>
                    <w:r>
                      <w:rPr>
                        <w:shd w:val="clear" w:color="auto" w:fill="FFFFFF"/>
                      </w:rPr>
                      <w:t>GDPR (General Data Protection Regulation) consulting </w:t>
                    </w:r>
                    <w:r w:rsidR="009B3B02">
                      <w:rPr>
                        <w:shd w:val="clear" w:color="auto" w:fill="FFFFFF"/>
                      </w:rPr>
                      <w:t xml:space="preserve">and </w:t>
                    </w:r>
                    <w:r w:rsidR="00BB0DD4">
                      <w:rPr>
                        <w:shd w:val="clear" w:color="auto" w:fill="FFFFFF"/>
                      </w:rPr>
                      <w:t>impleme</w:t>
                    </w:r>
                    <w:r w:rsidR="009B3B02">
                      <w:rPr>
                        <w:shd w:val="clear" w:color="auto" w:fill="FFFFFF"/>
                      </w:rPr>
                      <w:t>ntation (Audit Resilience Assessment)</w:t>
                    </w:r>
                    <w:r w:rsidR="00BF2D13">
                      <w:rPr>
                        <w:shd w:val="clear" w:color="auto" w:fill="FFFFFF"/>
                      </w:rPr>
                      <w:t>.</w:t>
                    </w:r>
                  </w:p>
                  <w:p w14:paraId="1C5A0385" w14:textId="62ABE877" w:rsidR="00475F6A" w:rsidRPr="00475F6A" w:rsidRDefault="00FD2F25" w:rsidP="004F3385">
                    <w:pPr>
                      <w:pStyle w:val="Endigm1"/>
                      <w:numPr>
                        <w:ilvl w:val="1"/>
                        <w:numId w:val="31"/>
                      </w:numPr>
                    </w:pPr>
                    <w:r w:rsidRPr="004B5C27">
                      <w:rPr>
                        <w:u w:val="single"/>
                        <w:shd w:val="clear" w:color="auto" w:fill="FFFFFF"/>
                      </w:rPr>
                      <w:t>Current Clients:</w:t>
                    </w:r>
                    <w:r>
                      <w:rPr>
                        <w:shd w:val="clear" w:color="auto" w:fill="FFFFFF"/>
                      </w:rPr>
                      <w:t xml:space="preserve"> </w:t>
                    </w:r>
                    <w:r w:rsidRPr="00B7458B">
                      <w:t>BillingPlatform, TransMontaigne</w:t>
                    </w:r>
                    <w:r w:rsidR="001E7448" w:rsidRPr="00B7458B">
                      <w:t>.</w:t>
                    </w:r>
                    <w:r w:rsidR="00795C52">
                      <w:rPr>
                        <w:b/>
                        <w:shd w:val="clear" w:color="auto" w:fill="FFFFFF"/>
                      </w:rPr>
                      <w:t xml:space="preserve"> </w:t>
                    </w:r>
                    <w:r w:rsidR="00795C52" w:rsidRPr="00795C52">
                      <w:rPr>
                        <w:shd w:val="clear" w:color="auto" w:fill="FFFFFF"/>
                      </w:rPr>
                      <w:t>(Cloud, Oil &amp; Gas)</w:t>
                    </w:r>
                    <w:r w:rsidR="00795C52">
                      <w:rPr>
                        <w:shd w:val="clear" w:color="auto" w:fill="FFFFFF"/>
                      </w:rPr>
                      <w:t>.</w:t>
                    </w:r>
                    <w:r w:rsidR="002C2AA6">
                      <w:t xml:space="preserve"> </w:t>
                    </w:r>
                    <w:r w:rsidR="002C2AA6" w:rsidRPr="002C2AA6">
                      <w:rPr>
                        <w:shd w:val="clear" w:color="auto" w:fill="FFFFFF"/>
                      </w:rPr>
                      <w:t>•</w:t>
                    </w:r>
                    <w:r w:rsidR="002C2AA6" w:rsidRPr="002C2AA6">
                      <w:rPr>
                        <w:shd w:val="clear" w:color="auto" w:fill="FFFFFF"/>
                      </w:rPr>
                      <w:tab/>
                    </w:r>
                    <w:r w:rsidR="002C2AA6">
                      <w:rPr>
                        <w:shd w:val="clear" w:color="auto" w:fill="FFFFFF"/>
                      </w:rPr>
                      <w:t>Program</w:t>
                    </w:r>
                    <w:r w:rsidR="002C2AA6" w:rsidRPr="002C2AA6">
                      <w:rPr>
                        <w:shd w:val="clear" w:color="auto" w:fill="FFFFFF"/>
                      </w:rPr>
                      <w:t xml:space="preserve"> Manager</w:t>
                    </w:r>
                    <w:r w:rsidR="002C2AA6">
                      <w:rPr>
                        <w:shd w:val="clear" w:color="auto" w:fill="FFFFFF"/>
                      </w:rPr>
                      <w:t>/</w:t>
                    </w:r>
                    <w:r w:rsidR="002C2AA6" w:rsidRPr="002C2AA6">
                      <w:rPr>
                        <w:shd w:val="clear" w:color="auto" w:fill="FFFFFF"/>
                      </w:rPr>
                      <w:t xml:space="preserve"> Architect in SAP end-to-end enterprise applications, including S/4HANA, HEC/On-Premise</w:t>
                    </w:r>
                    <w:r w:rsidR="002C2AA6">
                      <w:rPr>
                        <w:shd w:val="clear" w:color="auto" w:fill="FFFFFF"/>
                      </w:rPr>
                      <w:t xml:space="preserve"> - </w:t>
                    </w:r>
                    <w:r w:rsidR="002C2AA6" w:rsidRPr="002C2AA6">
                      <w:rPr>
                        <w:shd w:val="clear" w:color="auto" w:fill="FFFFFF"/>
                      </w:rPr>
                      <w:t>functional expertise in Oil and Gas (upstream, midstream, and downstream), Supply Chain, Finance</w:t>
                    </w:r>
                    <w:r w:rsidR="002C2AA6">
                      <w:rPr>
                        <w:shd w:val="clear" w:color="auto" w:fill="FFFFFF"/>
                      </w:rPr>
                      <w:t>.</w:t>
                    </w:r>
                  </w:p>
                  <w:p w14:paraId="6B7A8AF2" w14:textId="035547E8" w:rsidR="002E0FE1" w:rsidRDefault="00000000" w:rsidP="004F3385">
                    <w:pPr>
                      <w:pStyle w:val="Endigm1"/>
                    </w:pPr>
                  </w:p>
                </w:sdtContent>
              </w:sdt>
              <w:sdt>
                <w:sdtPr>
                  <w:rPr>
                    <w:rFonts w:asciiTheme="minorHAnsi" w:eastAsiaTheme="minorEastAsia" w:hAnsiTheme="minorHAnsi" w:cstheme="minorBidi"/>
                    <w:b w:val="0"/>
                    <w:bCs w:val="0"/>
                    <w:caps w:val="0"/>
                    <w:color w:val="595959" w:themeColor="text1" w:themeTint="A6"/>
                    <w14:ligatures w14:val="none"/>
                  </w:rPr>
                  <w:id w:val="1265197789"/>
                  <w:placeholder>
                    <w:docPart w:val="53EF2C8C339F499B89E3FF5DE81F2718"/>
                  </w:placeholder>
                  <w15:repeatingSectionItem/>
                </w:sdtPr>
                <w:sdtContent>
                  <w:p w14:paraId="60E1E3F9" w14:textId="58200D82" w:rsidR="00D86A0E" w:rsidRDefault="009B3B02" w:rsidP="004F3385">
                    <w:pPr>
                      <w:pStyle w:val="Heading2"/>
                      <w:spacing w:before="0" w:after="0" w:line="240" w:lineRule="auto"/>
                    </w:pPr>
                    <w:r>
                      <w:rPr>
                        <w:noProof/>
                      </w:rPr>
                      <w:drawing>
                        <wp:inline distT="0" distB="0" distL="0" distR="0" wp14:anchorId="45605588" wp14:editId="065AEABE">
                          <wp:extent cx="461805" cy="461805"/>
                          <wp:effectExtent l="0" t="0" r="0" b="0"/>
                          <wp:docPr id="3" name="Picture 3" descr="DATUM LLC">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ATUM LLC">
                                    <a:hlinkClick r:id="rId11"/>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3033" cy="463033"/>
                                  </a:xfrm>
                                  <a:prstGeom prst="rect">
                                    <a:avLst/>
                                  </a:prstGeom>
                                  <a:noFill/>
                                  <a:ln>
                                    <a:noFill/>
                                  </a:ln>
                                </pic:spPr>
                              </pic:pic>
                            </a:graphicData>
                          </a:graphic>
                        </wp:inline>
                      </w:drawing>
                    </w:r>
                    <w:r>
                      <w:rPr>
                        <w:rFonts w:asciiTheme="minorHAnsi" w:eastAsiaTheme="minorEastAsia" w:hAnsiTheme="minorHAnsi" w:cstheme="minorBidi"/>
                        <w:b w:val="0"/>
                        <w:bCs w:val="0"/>
                        <w:caps w:val="0"/>
                        <w:color w:val="595959" w:themeColor="text1" w:themeTint="A6"/>
                        <w14:ligatures w14:val="none"/>
                      </w:rPr>
                      <w:t xml:space="preserve"> </w:t>
                    </w:r>
                    <w:r w:rsidR="00744D64" w:rsidRPr="00744D64">
                      <w:rPr>
                        <w:rFonts w:asciiTheme="minorHAnsi" w:eastAsiaTheme="minorEastAsia" w:hAnsiTheme="minorHAnsi" w:cstheme="minorBidi"/>
                        <w:caps w:val="0"/>
                        <w:color w:val="595959" w:themeColor="text1" w:themeTint="A6"/>
                        <w:u w:val="single"/>
                        <w14:ligatures w14:val="none"/>
                      </w:rPr>
                      <w:t xml:space="preserve">SAP </w:t>
                    </w:r>
                    <w:r w:rsidR="00FB4843" w:rsidRPr="00744D64">
                      <w:rPr>
                        <w:u w:val="single"/>
                      </w:rPr>
                      <w:t>Engagement Principal,</w:t>
                    </w:r>
                    <w:r w:rsidR="00FB4843">
                      <w:t xml:space="preserve"> datum LLC, </w:t>
                    </w:r>
                    <w:r w:rsidR="00FB4843" w:rsidRPr="001769CF">
                      <w:rPr>
                        <w:b w:val="0"/>
                        <w:sz w:val="18"/>
                      </w:rPr>
                      <w:t>Denver,</w:t>
                    </w:r>
                    <w:r w:rsidR="000879B7" w:rsidRPr="001769CF">
                      <w:rPr>
                        <w:b w:val="0"/>
                        <w:sz w:val="18"/>
                      </w:rPr>
                      <w:t xml:space="preserve"> colorado</w:t>
                    </w:r>
                  </w:p>
                  <w:p w14:paraId="54F3B3E1" w14:textId="77777777" w:rsidR="000879B7" w:rsidRPr="00FD2F25" w:rsidRDefault="000879B7" w:rsidP="004F3385">
                    <w:pPr>
                      <w:pStyle w:val="ResumeText"/>
                      <w:spacing w:before="0" w:after="0" w:line="240" w:lineRule="auto"/>
                      <w:rPr>
                        <w:i/>
                      </w:rPr>
                    </w:pPr>
                    <w:r w:rsidRPr="00FD2F25">
                      <w:rPr>
                        <w:i/>
                      </w:rPr>
                      <w:t>January 2017-January 2018</w:t>
                    </w:r>
                  </w:p>
                  <w:p w14:paraId="24489236" w14:textId="48ED0040" w:rsidR="000879B7" w:rsidRDefault="000879B7" w:rsidP="004F3385">
                    <w:pPr>
                      <w:pStyle w:val="Endigm1"/>
                      <w:numPr>
                        <w:ilvl w:val="0"/>
                        <w:numId w:val="22"/>
                      </w:numPr>
                    </w:pPr>
                    <w:r>
                      <w:t>Go to Market development and execution for governance and compliance offering</w:t>
                    </w:r>
                    <w:r w:rsidR="009B3B02">
                      <w:t xml:space="preserve"> using Cloud solution.</w:t>
                    </w:r>
                  </w:p>
                  <w:p w14:paraId="0F1DE26F" w14:textId="2E64739D" w:rsidR="000879B7" w:rsidRDefault="000879B7" w:rsidP="004F3385">
                    <w:pPr>
                      <w:pStyle w:val="Endigm1"/>
                      <w:numPr>
                        <w:ilvl w:val="0"/>
                        <w:numId w:val="22"/>
                      </w:numPr>
                    </w:pPr>
                    <w:r w:rsidRPr="00E250B5">
                      <w:rPr>
                        <w:b/>
                      </w:rPr>
                      <w:t>SAP strategic account owner</w:t>
                    </w:r>
                    <w:r>
                      <w:t xml:space="preserve"> and GDPR Compliance (Global Data Protection Regulation) leader. </w:t>
                    </w:r>
                    <w:r w:rsidR="007A55AF">
                      <w:t>US Ambassador</w:t>
                    </w:r>
                  </w:p>
                  <w:p w14:paraId="08847460" w14:textId="04CFB17A" w:rsidR="000879B7" w:rsidRDefault="000879B7" w:rsidP="004F3385">
                    <w:pPr>
                      <w:pStyle w:val="Endigm1"/>
                      <w:numPr>
                        <w:ilvl w:val="0"/>
                        <w:numId w:val="22"/>
                      </w:numPr>
                    </w:pPr>
                    <w:r>
                      <w:t>Digital Transformation evolution strategist and strategic account development and pursuit.</w:t>
                    </w:r>
                  </w:p>
                  <w:p w14:paraId="2ED84041" w14:textId="5871A99A" w:rsidR="007A55AF" w:rsidRDefault="007A55AF" w:rsidP="004F3385">
                    <w:pPr>
                      <w:pStyle w:val="Endigm1"/>
                      <w:numPr>
                        <w:ilvl w:val="0"/>
                        <w:numId w:val="22"/>
                      </w:numPr>
                    </w:pPr>
                    <w:r>
                      <w:t>Data lineage and data lifecycle management design and implementation strategy (Tactical/Strategic)</w:t>
                    </w:r>
                  </w:p>
                  <w:p w14:paraId="7E14E928" w14:textId="66BA03C1" w:rsidR="00D86A0E" w:rsidRDefault="00000000" w:rsidP="004F3385">
                    <w:pPr>
                      <w:pStyle w:val="Endigm1"/>
                    </w:pPr>
                  </w:p>
                </w:sdtContent>
              </w:sdt>
              <w:sdt>
                <w:sdtPr>
                  <w:rPr>
                    <w:rFonts w:asciiTheme="minorHAnsi" w:eastAsiaTheme="minorEastAsia" w:hAnsiTheme="minorHAnsi" w:cstheme="minorBidi"/>
                    <w:b w:val="0"/>
                    <w:bCs w:val="0"/>
                    <w:caps w:val="0"/>
                    <w:color w:val="595959" w:themeColor="text1" w:themeTint="A6"/>
                    <w14:ligatures w14:val="none"/>
                  </w:rPr>
                  <w:id w:val="-1552451659"/>
                  <w:placeholder>
                    <w:docPart w:val="53EF2C8C339F499B89E3FF5DE81F2718"/>
                  </w:placeholder>
                  <w15:repeatingSectionItem/>
                </w:sdtPr>
                <w:sdtContent>
                  <w:p w14:paraId="0341AEFA" w14:textId="57AD5F05" w:rsidR="000879B7" w:rsidRDefault="009B3B02" w:rsidP="004F3385">
                    <w:pPr>
                      <w:pStyle w:val="Heading2"/>
                      <w:spacing w:before="0" w:after="0" w:line="240" w:lineRule="auto"/>
                    </w:pPr>
                    <w:r>
                      <w:rPr>
                        <w:noProof/>
                      </w:rPr>
                      <w:drawing>
                        <wp:inline distT="0" distB="0" distL="0" distR="0" wp14:anchorId="64D04B44" wp14:editId="68EC323E">
                          <wp:extent cx="396621" cy="396621"/>
                          <wp:effectExtent l="0" t="0" r="3810" b="3810"/>
                          <wp:docPr id="4" name="Picture 4" descr="Ciber Global">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iber Global">
                                    <a:hlinkClick r:id="rId13"/>
                                  </pic:cNvPr>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01441" cy="401441"/>
                                  </a:xfrm>
                                  <a:prstGeom prst="rect">
                                    <a:avLst/>
                                  </a:prstGeom>
                                  <a:noFill/>
                                  <a:ln>
                                    <a:noFill/>
                                  </a:ln>
                                </pic:spPr>
                              </pic:pic>
                            </a:graphicData>
                          </a:graphic>
                        </wp:inline>
                      </w:drawing>
                    </w:r>
                    <w:r>
                      <w:rPr>
                        <w:rFonts w:asciiTheme="minorHAnsi" w:eastAsiaTheme="minorEastAsia" w:hAnsiTheme="minorHAnsi" w:cstheme="minorBidi"/>
                        <w:b w:val="0"/>
                        <w:bCs w:val="0"/>
                        <w:caps w:val="0"/>
                        <w:color w:val="595959" w:themeColor="text1" w:themeTint="A6"/>
                        <w14:ligatures w14:val="none"/>
                      </w:rPr>
                      <w:t xml:space="preserve"> </w:t>
                    </w:r>
                    <w:r w:rsidR="00744D64" w:rsidRPr="00744D64">
                      <w:rPr>
                        <w:rFonts w:asciiTheme="minorHAnsi" w:eastAsiaTheme="minorEastAsia" w:hAnsiTheme="minorHAnsi" w:cstheme="minorBidi"/>
                        <w:caps w:val="0"/>
                        <w:color w:val="595959" w:themeColor="text1" w:themeTint="A6"/>
                        <w:u w:val="single"/>
                        <w14:ligatures w14:val="none"/>
                      </w:rPr>
                      <w:t xml:space="preserve">SAP </w:t>
                    </w:r>
                    <w:r w:rsidR="000879B7" w:rsidRPr="00744D64">
                      <w:rPr>
                        <w:u w:val="single"/>
                      </w:rPr>
                      <w:t>senior</w:t>
                    </w:r>
                    <w:r w:rsidR="000879B7" w:rsidRPr="00EC389C">
                      <w:rPr>
                        <w:u w:val="single"/>
                      </w:rPr>
                      <w:t xml:space="preserve"> Practice director</w:t>
                    </w:r>
                    <w:r w:rsidR="000879B7">
                      <w:t xml:space="preserve">, ciber, </w:t>
                    </w:r>
                    <w:r w:rsidR="000879B7" w:rsidRPr="001769CF">
                      <w:rPr>
                        <w:b w:val="0"/>
                        <w:sz w:val="18"/>
                      </w:rPr>
                      <w:t>Denver, colorado</w:t>
                    </w:r>
                  </w:p>
                  <w:p w14:paraId="09E261A6" w14:textId="77777777" w:rsidR="00D86A0E" w:rsidRPr="00BE6D51" w:rsidRDefault="000879B7" w:rsidP="004F3385">
                    <w:pPr>
                      <w:pStyle w:val="ResumeText"/>
                      <w:spacing w:before="0" w:after="0" w:line="240" w:lineRule="auto"/>
                      <w:rPr>
                        <w:i/>
                      </w:rPr>
                    </w:pPr>
                    <w:r w:rsidRPr="00BE6D51">
                      <w:rPr>
                        <w:i/>
                      </w:rPr>
                      <w:t>March 2014-January 2017</w:t>
                    </w:r>
                  </w:p>
                  <w:p w14:paraId="4CC8D2F5" w14:textId="7A8AFAAF" w:rsidR="009B3B02" w:rsidRPr="00B7458B" w:rsidRDefault="009B3B02" w:rsidP="004F3385">
                    <w:pPr>
                      <w:pStyle w:val="Endigm1"/>
                    </w:pPr>
                    <w:r>
                      <w:t xml:space="preserve">Established strong cross functional relationships with sales, delivery, support, and marketing, to ensure results focused outcomes with clients, ecosystem partners, and other internal lines of business.  Drove the SAP landscape design and framework for customer </w:t>
                    </w:r>
                    <w:r w:rsidR="0017779B">
                      <w:t xml:space="preserve">wins and </w:t>
                    </w:r>
                    <w:r>
                      <w:t>roadmap awareness.</w:t>
                    </w:r>
                    <w:r w:rsidR="00EC389C">
                      <w:t xml:space="preserve"> </w:t>
                    </w:r>
                    <w:r w:rsidR="00EC389C" w:rsidRPr="00B7458B">
                      <w:t xml:space="preserve">Build and </w:t>
                    </w:r>
                    <w:r w:rsidR="00E250B5" w:rsidRPr="00B7458B">
                      <w:t>d</w:t>
                    </w:r>
                    <w:r w:rsidR="00EC389C" w:rsidRPr="00B7458B">
                      <w:t>rive GTM offerings</w:t>
                    </w:r>
                    <w:r w:rsidR="007A55AF" w:rsidRPr="00B7458B">
                      <w:t xml:space="preserve"> including BI, Data Migration, S/4HANA, data warehousing.</w:t>
                    </w:r>
                  </w:p>
                  <w:p w14:paraId="10483D06" w14:textId="4E2BBA0F" w:rsidR="009B3B02" w:rsidRDefault="003B313B" w:rsidP="004F3385">
                    <w:pPr>
                      <w:pStyle w:val="Endigm1"/>
                      <w:numPr>
                        <w:ilvl w:val="0"/>
                        <w:numId w:val="30"/>
                      </w:numPr>
                    </w:pPr>
                    <w:r>
                      <w:t xml:space="preserve">Owned the </w:t>
                    </w:r>
                    <w:r w:rsidR="009B3B02">
                      <w:t>P&amp;L</w:t>
                    </w:r>
                    <w:r w:rsidR="00A2747B">
                      <w:t xml:space="preserve"> Responsibility</w:t>
                    </w:r>
                    <w:r w:rsidR="00795C52">
                      <w:t xml:space="preserve"> (2016)</w:t>
                    </w:r>
                    <w:r w:rsidR="00A2747B">
                      <w:t xml:space="preserve"> for</w:t>
                    </w:r>
                    <w:r w:rsidR="00F617F6">
                      <w:t xml:space="preserve"> SAP</w:t>
                    </w:r>
                    <w:r w:rsidR="009B3B02">
                      <w:t xml:space="preserve"> North America Sales and </w:t>
                    </w:r>
                    <w:r w:rsidR="00344D07">
                      <w:t>Delivery. (</w:t>
                    </w:r>
                    <w:r w:rsidR="00430A84">
                      <w:t>3</w:t>
                    </w:r>
                    <w:r w:rsidR="00344D07">
                      <w:t>00 FTE)</w:t>
                    </w:r>
                    <w:r w:rsidR="00795C52">
                      <w:t>.</w:t>
                    </w:r>
                  </w:p>
                  <w:p w14:paraId="3E59C0A2" w14:textId="1D82EFFD" w:rsidR="009B3B02" w:rsidRDefault="009B3B02" w:rsidP="004F3385">
                    <w:pPr>
                      <w:pStyle w:val="Endigm1"/>
                      <w:numPr>
                        <w:ilvl w:val="0"/>
                        <w:numId w:val="30"/>
                      </w:numPr>
                    </w:pPr>
                    <w:r>
                      <w:t>Gr</w:t>
                    </w:r>
                    <w:r w:rsidR="003B313B">
                      <w:t xml:space="preserve">ew </w:t>
                    </w:r>
                    <w:r>
                      <w:t>existing accounts and buil</w:t>
                    </w:r>
                    <w:r w:rsidR="00722BBE">
                      <w:t>t</w:t>
                    </w:r>
                    <w:r>
                      <w:t xml:space="preserve"> long-term relationships to ensure strong revenue pipeline.</w:t>
                    </w:r>
                  </w:p>
                  <w:p w14:paraId="143FDC33" w14:textId="057F6962" w:rsidR="009B3B02" w:rsidRDefault="009B3B02" w:rsidP="004F3385">
                    <w:pPr>
                      <w:pStyle w:val="Endigm1"/>
                      <w:numPr>
                        <w:ilvl w:val="0"/>
                        <w:numId w:val="30"/>
                      </w:numPr>
                    </w:pPr>
                    <w:r>
                      <w:t>Develop</w:t>
                    </w:r>
                    <w:r w:rsidR="003B313B">
                      <w:t>ed</w:t>
                    </w:r>
                    <w:r w:rsidR="00446B7A">
                      <w:t xml:space="preserve"> sales plays, battlecards</w:t>
                    </w:r>
                    <w:r w:rsidR="00850CA7">
                      <w:t>,</w:t>
                    </w:r>
                    <w:r>
                      <w:t xml:space="preserve"> and pitch</w:t>
                    </w:r>
                    <w:r w:rsidR="003B313B">
                      <w:t>ed</w:t>
                    </w:r>
                    <w:r>
                      <w:t xml:space="preserve"> proposals, contracts, and engagement accounts</w:t>
                    </w:r>
                    <w:r w:rsidR="00F617F6">
                      <w:t>.</w:t>
                    </w:r>
                  </w:p>
                  <w:p w14:paraId="70EF3FBB" w14:textId="273875B3" w:rsidR="009B3B02" w:rsidRDefault="009B3B02" w:rsidP="004F3385">
                    <w:pPr>
                      <w:pStyle w:val="Endigm1"/>
                      <w:numPr>
                        <w:ilvl w:val="0"/>
                        <w:numId w:val="30"/>
                      </w:numPr>
                    </w:pPr>
                    <w:r>
                      <w:t>Hire</w:t>
                    </w:r>
                    <w:r w:rsidR="003B313B">
                      <w:t>d</w:t>
                    </w:r>
                    <w:r>
                      <w:t xml:space="preserve"> and </w:t>
                    </w:r>
                    <w:r w:rsidR="003B313B">
                      <w:t>built</w:t>
                    </w:r>
                    <w:r>
                      <w:t xml:space="preserve"> a team of consultants</w:t>
                    </w:r>
                    <w:r w:rsidR="00344D07">
                      <w:t>, Client Partners, Directors,</w:t>
                    </w:r>
                    <w:r>
                      <w:t xml:space="preserve"> and </w:t>
                    </w:r>
                    <w:r w:rsidR="00722BBE">
                      <w:t>M</w:t>
                    </w:r>
                    <w:r>
                      <w:t>anagers</w:t>
                    </w:r>
                    <w:r w:rsidR="00EC389C">
                      <w:t>.</w:t>
                    </w:r>
                  </w:p>
                  <w:p w14:paraId="256CD369" w14:textId="77777777" w:rsidR="009B3B02" w:rsidRDefault="00BE6D51" w:rsidP="004F3385">
                    <w:pPr>
                      <w:pStyle w:val="Heading2"/>
                      <w:spacing w:before="0" w:after="0" w:line="240" w:lineRule="auto"/>
                    </w:pPr>
                    <w:r>
                      <w:rPr>
                        <w:noProof/>
                      </w:rPr>
                      <w:drawing>
                        <wp:inline distT="0" distB="0" distL="0" distR="0" wp14:anchorId="46B473D1" wp14:editId="0B1C8A95">
                          <wp:extent cx="501462" cy="501462"/>
                          <wp:effectExtent l="0" t="0" r="0" b="0"/>
                          <wp:docPr id="1" name="Picture 1" descr="SAP">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AP">
                                    <a:hlinkClick r:id="rId15"/>
                                  </pic:cNvPr>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07876" cy="507876"/>
                                  </a:xfrm>
                                  <a:prstGeom prst="rect">
                                    <a:avLst/>
                                  </a:prstGeom>
                                  <a:noFill/>
                                  <a:ln>
                                    <a:noFill/>
                                  </a:ln>
                                </pic:spPr>
                              </pic:pic>
                            </a:graphicData>
                          </a:graphic>
                        </wp:inline>
                      </w:drawing>
                    </w:r>
                    <w:r>
                      <w:t xml:space="preserve"> </w:t>
                    </w:r>
                    <w:r w:rsidR="009B3B02" w:rsidRPr="00EC389C">
                      <w:rPr>
                        <w:u w:val="single"/>
                      </w:rPr>
                      <w:t>Practice manager</w:t>
                    </w:r>
                    <w:r w:rsidR="009B3B02">
                      <w:t xml:space="preserve">, sap, </w:t>
                    </w:r>
                    <w:r w:rsidR="009B3B02" w:rsidRPr="001769CF">
                      <w:rPr>
                        <w:b w:val="0"/>
                        <w:sz w:val="18"/>
                      </w:rPr>
                      <w:t>Denver, colorado</w:t>
                    </w:r>
                  </w:p>
                  <w:p w14:paraId="5AF71AF7" w14:textId="0DAD40AE" w:rsidR="009B3B02" w:rsidRPr="00BE6D51" w:rsidRDefault="00BC7146" w:rsidP="004F3385">
                    <w:pPr>
                      <w:pStyle w:val="ResumeText"/>
                      <w:spacing w:before="0" w:after="0" w:line="240" w:lineRule="auto"/>
                      <w:rPr>
                        <w:i/>
                      </w:rPr>
                    </w:pPr>
                    <w:r>
                      <w:rPr>
                        <w:i/>
                      </w:rPr>
                      <w:t>July 2010</w:t>
                    </w:r>
                    <w:r w:rsidR="009B3B02" w:rsidRPr="00BE6D51">
                      <w:rPr>
                        <w:i/>
                      </w:rPr>
                      <w:t>-</w:t>
                    </w:r>
                    <w:r>
                      <w:rPr>
                        <w:i/>
                      </w:rPr>
                      <w:t>March 2014</w:t>
                    </w:r>
                  </w:p>
                  <w:p w14:paraId="321F086B" w14:textId="77777777" w:rsidR="008A6B4B" w:rsidRDefault="00BE6D51" w:rsidP="004F3385">
                    <w:pPr>
                      <w:pStyle w:val="Endigm1"/>
                    </w:pPr>
                    <w:r>
                      <w:t>My core responsibilities were to manage and mentor 12-15 Consultants</w:t>
                    </w:r>
                    <w:r w:rsidR="008A6B4B">
                      <w:t xml:space="preserve">. </w:t>
                    </w:r>
                  </w:p>
                  <w:p w14:paraId="54D25BEF" w14:textId="2E108A59" w:rsidR="00BE6D51" w:rsidRDefault="003E626D" w:rsidP="004F3385">
                    <w:pPr>
                      <w:pStyle w:val="Endigm1"/>
                    </w:pPr>
                    <w:r w:rsidRPr="00B7458B">
                      <w:t>Managed</w:t>
                    </w:r>
                    <w:r w:rsidR="008A6B4B" w:rsidRPr="00B7458B">
                      <w:t xml:space="preserve"> solutions and </w:t>
                    </w:r>
                    <w:r w:rsidR="00E250B5" w:rsidRPr="00B7458B">
                      <w:t>delivery</w:t>
                    </w:r>
                    <w:r w:rsidR="008A6B4B" w:rsidRPr="00B7458B">
                      <w:t xml:space="preserve"> for</w:t>
                    </w:r>
                    <w:r w:rsidR="00BE6D51">
                      <w:t xml:space="preserve"> the </w:t>
                    </w:r>
                    <w:r w:rsidR="00E250B5">
                      <w:t>e</w:t>
                    </w:r>
                    <w:r w:rsidR="00EC389C">
                      <w:t xml:space="preserve">ast and </w:t>
                    </w:r>
                    <w:r w:rsidR="00E250B5">
                      <w:t>w</w:t>
                    </w:r>
                    <w:r w:rsidR="00EC389C">
                      <w:t>est</w:t>
                    </w:r>
                    <w:r w:rsidR="00BE6D51">
                      <w:t xml:space="preserve"> regions i</w:t>
                    </w:r>
                    <w:r w:rsidR="00EC389C">
                      <w:t xml:space="preserve">n </w:t>
                    </w:r>
                    <w:r w:rsidR="00BE6D51">
                      <w:t>pre and post sales activities.</w:t>
                    </w:r>
                  </w:p>
                  <w:p w14:paraId="251DB060" w14:textId="1BC35ABD" w:rsidR="00BE6D51" w:rsidRDefault="00BE6D51" w:rsidP="004F3385">
                    <w:pPr>
                      <w:pStyle w:val="Endigm1"/>
                      <w:numPr>
                        <w:ilvl w:val="0"/>
                        <w:numId w:val="28"/>
                      </w:numPr>
                    </w:pPr>
                    <w:r>
                      <w:t>Develop</w:t>
                    </w:r>
                    <w:r w:rsidR="003E626D">
                      <w:t>ed</w:t>
                    </w:r>
                    <w:r>
                      <w:t xml:space="preserve"> and pitch proposals, contracts, and engagement</w:t>
                    </w:r>
                    <w:r w:rsidR="00EC389C">
                      <w:t>.</w:t>
                    </w:r>
                  </w:p>
                  <w:p w14:paraId="7F041076" w14:textId="33AB5D65" w:rsidR="00BE6D51" w:rsidRDefault="00BE6D51" w:rsidP="004F3385">
                    <w:pPr>
                      <w:pStyle w:val="Endigm1"/>
                      <w:numPr>
                        <w:ilvl w:val="0"/>
                        <w:numId w:val="28"/>
                      </w:numPr>
                    </w:pPr>
                    <w:r>
                      <w:t>Anchor</w:t>
                    </w:r>
                    <w:r w:rsidR="003E626D">
                      <w:t>ed</w:t>
                    </w:r>
                    <w:r>
                      <w:t xml:space="preserve"> the ’sales’ process and </w:t>
                    </w:r>
                    <w:r w:rsidR="007A55AF">
                      <w:t>identify</w:t>
                    </w:r>
                    <w:r>
                      <w:t xml:space="preserve"> cross sell opportunities.      </w:t>
                    </w:r>
                  </w:p>
                  <w:p w14:paraId="59F88AE8" w14:textId="5D2CFF6C" w:rsidR="00BE6D51" w:rsidRDefault="00BE6D51" w:rsidP="004F3385">
                    <w:pPr>
                      <w:pStyle w:val="Endigm1"/>
                      <w:numPr>
                        <w:ilvl w:val="0"/>
                        <w:numId w:val="28"/>
                      </w:numPr>
                    </w:pPr>
                    <w:r>
                      <w:t>Utilization, pipeline, and forecasting management</w:t>
                    </w:r>
                    <w:r w:rsidR="00EC389C">
                      <w:t>.</w:t>
                    </w:r>
                  </w:p>
                  <w:p w14:paraId="2EF5D2DB" w14:textId="7C7B7BD3" w:rsidR="00BE6D51" w:rsidRDefault="00BE6D51" w:rsidP="004F3385">
                    <w:pPr>
                      <w:pStyle w:val="Endigm1"/>
                      <w:numPr>
                        <w:ilvl w:val="0"/>
                        <w:numId w:val="28"/>
                      </w:numPr>
                    </w:pPr>
                    <w:r>
                      <w:t>Supervised, mentored, and trained technicians and apprentice program graduates.</w:t>
                    </w:r>
                  </w:p>
                  <w:p w14:paraId="66ACA85D" w14:textId="77777777" w:rsidR="00E83F11" w:rsidRPr="00E83F11" w:rsidRDefault="00E83F11" w:rsidP="004F3385">
                    <w:pPr>
                      <w:pStyle w:val="Endigm1"/>
                      <w:numPr>
                        <w:ilvl w:val="0"/>
                        <w:numId w:val="28"/>
                      </w:numPr>
                    </w:pPr>
                    <w:r w:rsidRPr="00E83F11">
                      <w:rPr>
                        <w:b/>
                        <w:bCs/>
                      </w:rPr>
                      <w:t>Extensive Experience:</w:t>
                    </w:r>
                    <w:r w:rsidRPr="00E83F11">
                      <w:t xml:space="preserve"> Over 10 years of in-depth experience with SAP BusinessObjects Business Intelligence Platform 4.x and BusinessObjects Enterprise.</w:t>
                    </w:r>
                  </w:p>
                  <w:p w14:paraId="08C3D885" w14:textId="77777777" w:rsidR="00E83F11" w:rsidRPr="00E83F11" w:rsidRDefault="00E83F11" w:rsidP="004F3385">
                    <w:pPr>
                      <w:pStyle w:val="Endigm1"/>
                      <w:numPr>
                        <w:ilvl w:val="0"/>
                        <w:numId w:val="28"/>
                      </w:numPr>
                    </w:pPr>
                    <w:r w:rsidRPr="00E83F11">
                      <w:rPr>
                        <w:b/>
                        <w:bCs/>
                      </w:rPr>
                      <w:t>Data Services Expertise:</w:t>
                    </w:r>
                    <w:r w:rsidRPr="00E83F11">
                      <w:t xml:space="preserve"> More than 5 years of hands-on work with SAP BusinessObjects Data Services 4.x.</w:t>
                    </w:r>
                  </w:p>
                  <w:p w14:paraId="5C562CE6" w14:textId="77777777" w:rsidR="00E83F11" w:rsidRPr="00E83F11" w:rsidRDefault="00E83F11" w:rsidP="004F3385">
                    <w:pPr>
                      <w:pStyle w:val="Endigm1"/>
                    </w:pPr>
                    <w:r w:rsidRPr="00E83F11">
                      <w:rPr>
                        <w:b/>
                        <w:bCs/>
                      </w:rPr>
                      <w:t>Technical Abilities:</w:t>
                    </w:r>
                  </w:p>
                  <w:p w14:paraId="71055170" w14:textId="77777777" w:rsidR="00E83F11" w:rsidRPr="00E83F11" w:rsidRDefault="00E83F11" w:rsidP="004F3385">
                    <w:pPr>
                      <w:pStyle w:val="Endigm1"/>
                      <w:numPr>
                        <w:ilvl w:val="0"/>
                        <w:numId w:val="25"/>
                      </w:numPr>
                    </w:pPr>
                    <w:r w:rsidRPr="00E83F11">
                      <w:rPr>
                        <w:b/>
                        <w:bCs/>
                      </w:rPr>
                      <w:t>Installation and Configuration Mastery:</w:t>
                    </w:r>
                    <w:r w:rsidRPr="00E83F11">
                      <w:t xml:space="preserve"> Proven track record in accurately installing, configuring, and maintaining the BI Platform, adhering to industry best practices.</w:t>
                    </w:r>
                  </w:p>
                  <w:p w14:paraId="74122660" w14:textId="77777777" w:rsidR="00E83F11" w:rsidRPr="00E83F11" w:rsidRDefault="00E83F11" w:rsidP="004F3385">
                    <w:pPr>
                      <w:pStyle w:val="Endigm1"/>
                      <w:numPr>
                        <w:ilvl w:val="0"/>
                        <w:numId w:val="25"/>
                      </w:numPr>
                    </w:pPr>
                    <w:r w:rsidRPr="00E83F11">
                      <w:rPr>
                        <w:b/>
                        <w:bCs/>
                      </w:rPr>
                      <w:t>Problem-Solving Skills:</w:t>
                    </w:r>
                    <w:r w:rsidRPr="00E83F11">
                      <w:t xml:space="preserve"> Strong capability in troubleshooting and resolving a variety of performance and connectivity issues from both administrative and developmental viewpoints.</w:t>
                    </w:r>
                  </w:p>
                  <w:p w14:paraId="77573844" w14:textId="77777777" w:rsidR="00E83F11" w:rsidRPr="00E83F11" w:rsidRDefault="00E83F11" w:rsidP="004F3385">
                    <w:pPr>
                      <w:pStyle w:val="Endigm1"/>
                      <w:numPr>
                        <w:ilvl w:val="0"/>
                        <w:numId w:val="25"/>
                      </w:numPr>
                    </w:pPr>
                    <w:r w:rsidRPr="00E83F11">
                      <w:rPr>
                        <w:b/>
                        <w:bCs/>
                      </w:rPr>
                      <w:t>Authentication Setup:</w:t>
                    </w:r>
                    <w:r w:rsidRPr="00E83F11">
                      <w:t xml:space="preserve"> Competence in implementing diverse authentication methods such as AD, SAP, and HANA SAML for SSO functionalities.</w:t>
                    </w:r>
                  </w:p>
                  <w:p w14:paraId="68169198" w14:textId="77777777" w:rsidR="00E83F11" w:rsidRPr="00E83F11" w:rsidRDefault="00E83F11" w:rsidP="004F3385">
                    <w:pPr>
                      <w:pStyle w:val="Endigm1"/>
                      <w:numPr>
                        <w:ilvl w:val="0"/>
                        <w:numId w:val="25"/>
                      </w:numPr>
                    </w:pPr>
                    <w:r w:rsidRPr="00E83F11">
                      <w:rPr>
                        <w:b/>
                        <w:bCs/>
                      </w:rPr>
                      <w:lastRenderedPageBreak/>
                      <w:t>System Updates and Upgrades:</w:t>
                    </w:r>
                    <w:r w:rsidRPr="00E83F11">
                      <w:t xml:space="preserve"> Adeptness in conducting system upgrades and updates to ensure optimal performance and security.</w:t>
                    </w:r>
                  </w:p>
                  <w:p w14:paraId="44DC6F07" w14:textId="77777777" w:rsidR="00E83F11" w:rsidRPr="00E83F11" w:rsidRDefault="00E83F11" w:rsidP="004F3385">
                    <w:pPr>
                      <w:pStyle w:val="Endigm1"/>
                      <w:numPr>
                        <w:ilvl w:val="0"/>
                        <w:numId w:val="25"/>
                      </w:numPr>
                    </w:pPr>
                    <w:r w:rsidRPr="00E83F11">
                      <w:rPr>
                        <w:b/>
                        <w:bCs/>
                      </w:rPr>
                      <w:t>Report Migration Know-how:</w:t>
                    </w:r>
                    <w:r w:rsidRPr="00E83F11">
                      <w:t xml:space="preserve"> Solid understanding and experience in report migration processes.</w:t>
                    </w:r>
                  </w:p>
                  <w:p w14:paraId="4B5550F6" w14:textId="77777777" w:rsidR="00E83F11" w:rsidRDefault="00E83F11" w:rsidP="004F3385">
                    <w:pPr>
                      <w:pStyle w:val="Endigm1"/>
                    </w:pPr>
                  </w:p>
                  <w:p w14:paraId="4683B0E1" w14:textId="77777777" w:rsidR="00BB0DD4" w:rsidRDefault="00BB0DD4" w:rsidP="004F3385">
                    <w:pPr>
                      <w:pStyle w:val="Heading2"/>
                      <w:spacing w:before="0" w:after="0" w:line="240" w:lineRule="auto"/>
                    </w:pPr>
                    <w:r>
                      <w:rPr>
                        <w:noProof/>
                      </w:rPr>
                      <w:drawing>
                        <wp:inline distT="0" distB="0" distL="0" distR="0" wp14:anchorId="123E5A1A" wp14:editId="60FD2628">
                          <wp:extent cx="501462" cy="501462"/>
                          <wp:effectExtent l="0" t="0" r="0" b="0"/>
                          <wp:docPr id="7" name="Picture 7" descr="SAP">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AP">
                                    <a:hlinkClick r:id="rId15"/>
                                  </pic:cNvPr>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07876" cy="507876"/>
                                  </a:xfrm>
                                  <a:prstGeom prst="rect">
                                    <a:avLst/>
                                  </a:prstGeom>
                                  <a:noFill/>
                                  <a:ln>
                                    <a:noFill/>
                                  </a:ln>
                                </pic:spPr>
                              </pic:pic>
                            </a:graphicData>
                          </a:graphic>
                        </wp:inline>
                      </w:drawing>
                    </w:r>
                    <w:r>
                      <w:t xml:space="preserve"> </w:t>
                    </w:r>
                    <w:r w:rsidRPr="00EC389C">
                      <w:rPr>
                        <w:u w:val="single"/>
                      </w:rPr>
                      <w:t>Platinum Consultant</w:t>
                    </w:r>
                    <w:r>
                      <w:t xml:space="preserve">, sap, </w:t>
                    </w:r>
                    <w:r w:rsidRPr="001769CF">
                      <w:rPr>
                        <w:b w:val="0"/>
                        <w:sz w:val="18"/>
                      </w:rPr>
                      <w:t>Denver, colorado</w:t>
                    </w:r>
                  </w:p>
                  <w:p w14:paraId="452586E6" w14:textId="5A174684" w:rsidR="00BB0DD4" w:rsidRDefault="00BB0DD4" w:rsidP="004F3385">
                    <w:pPr>
                      <w:pStyle w:val="ResumeText"/>
                      <w:spacing w:before="0" w:after="0" w:line="240" w:lineRule="auto"/>
                      <w:rPr>
                        <w:i/>
                      </w:rPr>
                    </w:pPr>
                    <w:r w:rsidRPr="00BE6D51">
                      <w:rPr>
                        <w:i/>
                      </w:rPr>
                      <w:t>Ma</w:t>
                    </w:r>
                    <w:r w:rsidR="00BC7146">
                      <w:rPr>
                        <w:i/>
                      </w:rPr>
                      <w:t>y</w:t>
                    </w:r>
                    <w:r w:rsidRPr="00BE6D51">
                      <w:rPr>
                        <w:i/>
                      </w:rPr>
                      <w:t xml:space="preserve"> 20</w:t>
                    </w:r>
                    <w:r>
                      <w:rPr>
                        <w:i/>
                      </w:rPr>
                      <w:t>06</w:t>
                    </w:r>
                    <w:r w:rsidRPr="00BE6D51">
                      <w:rPr>
                        <w:i/>
                      </w:rPr>
                      <w:t>-J</w:t>
                    </w:r>
                    <w:r w:rsidR="00BC7146">
                      <w:rPr>
                        <w:i/>
                      </w:rPr>
                      <w:t>uly</w:t>
                    </w:r>
                    <w:r w:rsidRPr="00BE6D51">
                      <w:rPr>
                        <w:i/>
                      </w:rPr>
                      <w:t xml:space="preserve"> 201</w:t>
                    </w:r>
                    <w:r w:rsidR="00BC7146">
                      <w:rPr>
                        <w:i/>
                      </w:rPr>
                      <w:t>0</w:t>
                    </w:r>
                  </w:p>
                  <w:p w14:paraId="795E247F" w14:textId="77777777" w:rsidR="00E83F11" w:rsidRPr="00E83F11" w:rsidRDefault="00E83F11" w:rsidP="004F3385">
                    <w:pPr>
                      <w:pStyle w:val="Endigm1"/>
                      <w:numPr>
                        <w:ilvl w:val="0"/>
                        <w:numId w:val="17"/>
                      </w:numPr>
                    </w:pPr>
                    <w:r w:rsidRPr="00E83F11">
                      <w:rPr>
                        <w:b/>
                        <w:bCs/>
                      </w:rPr>
                      <w:t>Client Tools Knowledge:</w:t>
                    </w:r>
                    <w:r w:rsidRPr="00E83F11">
                      <w:t xml:space="preserve"> Familiarity with Design Studio, Analysis for Office, and BI Platform Client Tools.</w:t>
                    </w:r>
                  </w:p>
                  <w:p w14:paraId="2BAB0C3B" w14:textId="77777777" w:rsidR="00E83F11" w:rsidRPr="00E83F11" w:rsidRDefault="00E83F11" w:rsidP="004F3385">
                    <w:pPr>
                      <w:pStyle w:val="Endigm1"/>
                      <w:numPr>
                        <w:ilvl w:val="0"/>
                        <w:numId w:val="17"/>
                      </w:numPr>
                    </w:pPr>
                    <w:r w:rsidRPr="00E83F11">
                      <w:rPr>
                        <w:b/>
                        <w:bCs/>
                      </w:rPr>
                      <w:t>Clustering and Load Balancing Insight:</w:t>
                    </w:r>
                    <w:r w:rsidRPr="00E83F11">
                      <w:t xml:space="preserve"> Knowledge in load balancing and clustering for enhanced system performance.</w:t>
                    </w:r>
                  </w:p>
                  <w:p w14:paraId="5C010315" w14:textId="77777777" w:rsidR="00E83F11" w:rsidRPr="00E83F11" w:rsidRDefault="00E83F11" w:rsidP="004F3385">
                    <w:pPr>
                      <w:pStyle w:val="Endigm1"/>
                      <w:numPr>
                        <w:ilvl w:val="0"/>
                        <w:numId w:val="17"/>
                      </w:numPr>
                    </w:pPr>
                    <w:r w:rsidRPr="00E83F11">
                      <w:rPr>
                        <w:b/>
                        <w:bCs/>
                      </w:rPr>
                      <w:t>Performance Optimization:</w:t>
                    </w:r>
                    <w:r w:rsidRPr="00E83F11">
                      <w:t xml:space="preserve"> Experience in performance testing and system tuning for improved efficiency.</w:t>
                    </w:r>
                  </w:p>
                  <w:p w14:paraId="2DE019B1" w14:textId="77777777" w:rsidR="00E83F11" w:rsidRPr="00E83F11" w:rsidRDefault="00E83F11" w:rsidP="004F3385">
                    <w:pPr>
                      <w:pStyle w:val="Endigm1"/>
                      <w:numPr>
                        <w:ilvl w:val="0"/>
                        <w:numId w:val="17"/>
                      </w:numPr>
                    </w:pPr>
                    <w:r w:rsidRPr="00E83F11">
                      <w:rPr>
                        <w:b/>
                        <w:bCs/>
                      </w:rPr>
                      <w:t>Certifications and Recognition:</w:t>
                    </w:r>
                  </w:p>
                  <w:p w14:paraId="094665B5" w14:textId="77777777" w:rsidR="00E83F11" w:rsidRPr="00E83F11" w:rsidRDefault="00E83F11" w:rsidP="004F3385">
                    <w:pPr>
                      <w:pStyle w:val="Endigm1"/>
                      <w:numPr>
                        <w:ilvl w:val="0"/>
                        <w:numId w:val="17"/>
                      </w:numPr>
                    </w:pPr>
                    <w:r w:rsidRPr="00E83F11">
                      <w:rPr>
                        <w:b/>
                        <w:bCs/>
                      </w:rPr>
                      <w:t>BI Platform Certification:</w:t>
                    </w:r>
                    <w:r w:rsidRPr="00E83F11">
                      <w:t xml:space="preserve"> Holding a current or previous version of BI Platform 4.x certification.</w:t>
                    </w:r>
                  </w:p>
                  <w:p w14:paraId="4BB4F341" w14:textId="6E44CD10" w:rsidR="00BB0DD4" w:rsidRDefault="00BB0DD4" w:rsidP="004F3385">
                    <w:pPr>
                      <w:pStyle w:val="Endigm1"/>
                      <w:numPr>
                        <w:ilvl w:val="0"/>
                        <w:numId w:val="17"/>
                      </w:numPr>
                    </w:pPr>
                    <w:r w:rsidRPr="00B7458B">
                      <w:t>Technical Architect</w:t>
                    </w:r>
                    <w:r>
                      <w:t xml:space="preserve"> SAP BusinessObjects, Analytics (Crystal Reports, Web Intelligence, Universe Design, </w:t>
                    </w:r>
                    <w:r w:rsidR="004F7890">
                      <w:t>Reporting, Fiori,</w:t>
                    </w:r>
                    <w:r>
                      <w:t>, Data Quality</w:t>
                    </w:r>
                    <w:r w:rsidR="007A55AF">
                      <w:t>, Data Migration, Data Services, ETL</w:t>
                    </w:r>
                    <w:r w:rsidR="00E34055">
                      <w:t>, ERP, SAP Architecture</w:t>
                    </w:r>
                    <w:r w:rsidR="007A55AF">
                      <w:t>.</w:t>
                    </w:r>
                  </w:p>
                  <w:p w14:paraId="0EF2AC60" w14:textId="77777777" w:rsidR="00823C0A" w:rsidRDefault="00BB0DD4" w:rsidP="004F3385">
                    <w:pPr>
                      <w:pStyle w:val="Endigm1"/>
                      <w:numPr>
                        <w:ilvl w:val="0"/>
                        <w:numId w:val="17"/>
                      </w:numPr>
                    </w:pPr>
                    <w:r w:rsidRPr="00BB0DD4">
                      <w:t xml:space="preserve">Responsible for the recommendation and implementation of all </w:t>
                    </w:r>
                    <w:r w:rsidR="00EC389C">
                      <w:t xml:space="preserve">SAP </w:t>
                    </w:r>
                    <w:r w:rsidRPr="00BB0DD4">
                      <w:t>Business Intelligence software</w:t>
                    </w:r>
                    <w:r w:rsidR="00EC389C">
                      <w:t>.</w:t>
                    </w:r>
                  </w:p>
                  <w:p w14:paraId="57944F24" w14:textId="77777777" w:rsidR="00823C0A" w:rsidRDefault="00823C0A" w:rsidP="004F3385">
                    <w:pPr>
                      <w:pStyle w:val="Endigm1"/>
                      <w:numPr>
                        <w:ilvl w:val="0"/>
                        <w:numId w:val="17"/>
                      </w:numPr>
                    </w:pPr>
                    <w:r>
                      <w:t>Supervised, mentored, and trained technicians and apprentice program graduates.</w:t>
                    </w:r>
                  </w:p>
                  <w:p w14:paraId="7B03D9FA" w14:textId="77777777" w:rsidR="00823C0A" w:rsidRDefault="00823C0A" w:rsidP="004F3385">
                    <w:pPr>
                      <w:pStyle w:val="Endigm1"/>
                      <w:numPr>
                        <w:ilvl w:val="0"/>
                        <w:numId w:val="17"/>
                      </w:numPr>
                    </w:pPr>
                    <w:r>
                      <w:t>Successfully architected, scoped, designed, built, and deployed over 40 Enterprise Business Intelligence solutions to go live for small, medium and large enterprise clients using SAP’s suite of enterprise applications.</w:t>
                    </w:r>
                  </w:p>
                  <w:p w14:paraId="244AA1E4" w14:textId="61FE7780" w:rsidR="00D86A0E" w:rsidRDefault="00823C0A" w:rsidP="004F3385">
                    <w:pPr>
                      <w:pStyle w:val="Endigm1"/>
                      <w:ind w:left="765"/>
                    </w:pPr>
                    <w:r>
                      <w:t>(Manufacturing, Oil &amp; Gas, Retail, Telecommunication)</w:t>
                    </w:r>
                  </w:p>
                </w:sdtContent>
              </w:sdt>
            </w:sdtContent>
          </w:sdt>
        </w:tc>
      </w:tr>
      <w:tr w:rsidR="00D86A0E" w14:paraId="7FEDBED0" w14:textId="77777777" w:rsidTr="00DB6348">
        <w:trPr>
          <w:trHeight w:val="3419"/>
        </w:trPr>
        <w:tc>
          <w:tcPr>
            <w:tcW w:w="1356" w:type="dxa"/>
          </w:tcPr>
          <w:p w14:paraId="27350940" w14:textId="77777777" w:rsidR="00D86A0E" w:rsidRDefault="000171CE" w:rsidP="004F3385">
            <w:pPr>
              <w:pStyle w:val="Heading1"/>
              <w:spacing w:before="0" w:after="0" w:line="240" w:lineRule="auto"/>
            </w:pPr>
            <w:r>
              <w:lastRenderedPageBreak/>
              <w:t>Education</w:t>
            </w:r>
          </w:p>
        </w:tc>
        <w:tc>
          <w:tcPr>
            <w:tcW w:w="410" w:type="dxa"/>
          </w:tcPr>
          <w:p w14:paraId="5C82A117" w14:textId="77777777" w:rsidR="00D86A0E" w:rsidRDefault="00D86A0E" w:rsidP="004F3385">
            <w:pPr>
              <w:spacing w:before="0" w:after="0" w:line="240" w:lineRule="auto"/>
            </w:pPr>
          </w:p>
          <w:p w14:paraId="10D19104" w14:textId="77777777" w:rsidR="009D60DE" w:rsidRDefault="009D60DE" w:rsidP="004F3385">
            <w:pPr>
              <w:spacing w:before="0" w:after="0" w:line="240" w:lineRule="auto"/>
            </w:pPr>
          </w:p>
          <w:p w14:paraId="053B01BF" w14:textId="77777777" w:rsidR="009D60DE" w:rsidRDefault="009D60DE" w:rsidP="004F3385">
            <w:pPr>
              <w:spacing w:before="0" w:after="0" w:line="240" w:lineRule="auto"/>
            </w:pPr>
          </w:p>
          <w:p w14:paraId="069B5562" w14:textId="77777777" w:rsidR="009D60DE" w:rsidRDefault="009D60DE" w:rsidP="004F3385">
            <w:pPr>
              <w:spacing w:before="0" w:after="0" w:line="240" w:lineRule="auto"/>
            </w:pPr>
          </w:p>
          <w:p w14:paraId="4BBF3835" w14:textId="77777777" w:rsidR="009D60DE" w:rsidRDefault="009D60DE" w:rsidP="004F3385">
            <w:pPr>
              <w:spacing w:before="0" w:after="0" w:line="240" w:lineRule="auto"/>
            </w:pPr>
          </w:p>
          <w:p w14:paraId="38B0A48E" w14:textId="01DC22DF" w:rsidR="009D60DE" w:rsidRDefault="009D60DE" w:rsidP="004F3385">
            <w:pPr>
              <w:spacing w:before="0" w:after="0" w:line="240" w:lineRule="auto"/>
            </w:pPr>
          </w:p>
        </w:tc>
        <w:tc>
          <w:tcPr>
            <w:tcW w:w="8493" w:type="dxa"/>
          </w:tcPr>
          <w:sdt>
            <w:sdtPr>
              <w:rPr>
                <w:rFonts w:asciiTheme="minorHAnsi" w:eastAsiaTheme="minorEastAsia" w:hAnsiTheme="minorHAnsi" w:cstheme="minorBidi"/>
                <w:b w:val="0"/>
                <w:bCs w:val="0"/>
                <w:caps w:val="0"/>
                <w:color w:val="595959" w:themeColor="text1" w:themeTint="A6"/>
                <w14:ligatures w14:val="none"/>
              </w:rPr>
              <w:id w:val="-691765356"/>
              <w15:repeatingSection/>
            </w:sdtPr>
            <w:sdtContent>
              <w:sdt>
                <w:sdtPr>
                  <w:rPr>
                    <w:rFonts w:asciiTheme="minorHAnsi" w:eastAsiaTheme="minorEastAsia" w:hAnsiTheme="minorHAnsi" w:cstheme="minorBidi"/>
                    <w:b w:val="0"/>
                    <w:bCs w:val="0"/>
                    <w:caps w:val="0"/>
                    <w:color w:val="595959" w:themeColor="text1" w:themeTint="A6"/>
                    <w14:ligatures w14:val="none"/>
                  </w:rPr>
                  <w:id w:val="-1126388115"/>
                  <w:placeholder>
                    <w:docPart w:val="53EF2C8C339F499B89E3FF5DE81F2718"/>
                  </w:placeholder>
                  <w15:repeatingSectionItem/>
                </w:sdtPr>
                <w:sdtContent>
                  <w:p w14:paraId="6BA5C04A" w14:textId="77777777" w:rsidR="00BE6D51" w:rsidRDefault="00BE6D51" w:rsidP="004F3385">
                    <w:pPr>
                      <w:pStyle w:val="Heading2"/>
                      <w:spacing w:before="0" w:after="0" w:line="240" w:lineRule="auto"/>
                    </w:pPr>
                    <w:r>
                      <w:rPr>
                        <w:noProof/>
                      </w:rPr>
                      <w:drawing>
                        <wp:inline distT="0" distB="0" distL="0" distR="0" wp14:anchorId="6A27FAA5" wp14:editId="6AADB6ED">
                          <wp:extent cx="369528" cy="369528"/>
                          <wp:effectExtent l="0" t="0" r="0" b="0"/>
                          <wp:docPr id="6" name="Picture 6" descr="Southern Alberta Institute of Technology (SAIT)">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outhern Alberta Institute of Technology (SAIT)">
                                    <a:hlinkClick r:id="rId17"/>
                                  </pic:cNvPr>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77272" cy="377272"/>
                                  </a:xfrm>
                                  <a:prstGeom prst="rect">
                                    <a:avLst/>
                                  </a:prstGeom>
                                  <a:noFill/>
                                  <a:ln>
                                    <a:noFill/>
                                  </a:ln>
                                </pic:spPr>
                              </pic:pic>
                            </a:graphicData>
                          </a:graphic>
                        </wp:inline>
                      </w:drawing>
                    </w:r>
                    <w:r w:rsidR="007F425C">
                      <w:t xml:space="preserve"> </w:t>
                    </w:r>
                    <w:r w:rsidRPr="00EC389C">
                      <w:rPr>
                        <w:u w:val="single"/>
                      </w:rPr>
                      <w:t>Southern alberta institute of technology</w:t>
                    </w:r>
                    <w:r>
                      <w:t>, calgary, alberta 1998</w:t>
                    </w:r>
                  </w:p>
                  <w:p w14:paraId="50CEB584" w14:textId="77777777" w:rsidR="00BE6D51" w:rsidRPr="00BE6D51" w:rsidRDefault="00BE6D51" w:rsidP="004F3385">
                    <w:pPr>
                      <w:spacing w:before="0" w:after="0" w:line="240" w:lineRule="auto"/>
                    </w:pPr>
                    <w:r>
                      <w:t>S.A.I.T Polytechnic: Information technology (Honors)</w:t>
                    </w:r>
                  </w:p>
                  <w:p w14:paraId="251672AE" w14:textId="2514BE54" w:rsidR="007F425C" w:rsidRDefault="00BE6D51" w:rsidP="004F3385">
                    <w:pPr>
                      <w:pStyle w:val="Heading2"/>
                      <w:spacing w:before="0" w:after="0" w:line="240" w:lineRule="auto"/>
                    </w:pPr>
                    <w:r>
                      <w:rPr>
                        <w:noProof/>
                      </w:rPr>
                      <w:drawing>
                        <wp:inline distT="0" distB="0" distL="0" distR="0" wp14:anchorId="6F16F5A3" wp14:editId="254F9F9B">
                          <wp:extent cx="289442" cy="289442"/>
                          <wp:effectExtent l="0" t="0" r="0" b="0"/>
                          <wp:docPr id="5" name="Picture 5" descr="Haskayne School of Business">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Haskayne School of Business">
                                    <a:hlinkClick r:id="rId19"/>
                                  </pic:cNvPr>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96423" cy="296423"/>
                                  </a:xfrm>
                                  <a:prstGeom prst="rect">
                                    <a:avLst/>
                                  </a:prstGeom>
                                  <a:noFill/>
                                  <a:ln>
                                    <a:noFill/>
                                  </a:ln>
                                </pic:spPr>
                              </pic:pic>
                            </a:graphicData>
                          </a:graphic>
                        </wp:inline>
                      </w:drawing>
                    </w:r>
                    <w:r>
                      <w:t xml:space="preserve"> </w:t>
                    </w:r>
                    <w:r w:rsidR="007F425C">
                      <w:t xml:space="preserve"> </w:t>
                    </w:r>
                    <w:r>
                      <w:t xml:space="preserve"> </w:t>
                    </w:r>
                    <w:r w:rsidRPr="00EC389C">
                      <w:rPr>
                        <w:u w:val="single"/>
                      </w:rPr>
                      <w:t>haskayne school of business</w:t>
                    </w:r>
                    <w:r>
                      <w:t xml:space="preserve"> (University of Calgary, calgary, alberta, 1993</w:t>
                    </w:r>
                  </w:p>
                  <w:p w14:paraId="69259720" w14:textId="1DAD30D0" w:rsidR="00EC389C" w:rsidRDefault="00EC389C" w:rsidP="004F3385">
                    <w:pPr>
                      <w:pStyle w:val="Endigm1"/>
                    </w:pPr>
                    <w:r>
                      <w:t>Bachelor of Commerce</w:t>
                    </w:r>
                    <w:r w:rsidR="00F617F6">
                      <w:t xml:space="preserve"> Degree</w:t>
                    </w:r>
                  </w:p>
                  <w:p w14:paraId="10FFA550" w14:textId="52A0D6D6" w:rsidR="00EC389C" w:rsidRDefault="00EC389C" w:rsidP="004F3385">
                    <w:pPr>
                      <w:pStyle w:val="Endigm1"/>
                    </w:pPr>
                  </w:p>
                  <w:p w14:paraId="45BC62DD" w14:textId="7213F394" w:rsidR="009D60DE" w:rsidRPr="00495F40" w:rsidRDefault="009D60DE" w:rsidP="004F3385">
                    <w:pPr>
                      <w:pStyle w:val="Endigm1"/>
                      <w:rPr>
                        <w:rStyle w:val="Emphasis"/>
                        <w:b/>
                      </w:rPr>
                    </w:pPr>
                    <w:r>
                      <w:rPr>
                        <w:rStyle w:val="Emphasis"/>
                        <w:b/>
                      </w:rPr>
                      <w:t>Certifications</w:t>
                    </w:r>
                  </w:p>
                  <w:p w14:paraId="52AD931B" w14:textId="773235DD" w:rsidR="004074F3" w:rsidRDefault="004074F3" w:rsidP="004F3385">
                    <w:pPr>
                      <w:pStyle w:val="Endigm1"/>
                      <w:numPr>
                        <w:ilvl w:val="0"/>
                        <w:numId w:val="15"/>
                      </w:numPr>
                      <w:rPr>
                        <w:rStyle w:val="pv-accomplishment-entitydate"/>
                      </w:rPr>
                    </w:pPr>
                    <w:r>
                      <w:rPr>
                        <w:rStyle w:val="pv-accomplishment-entitydate"/>
                      </w:rPr>
                      <w:t xml:space="preserve">Data Visualization Certification - Denodo Certified Oct 2021 (Data Architect) </w:t>
                    </w:r>
                    <w:r w:rsidR="00F5165B" w:rsidRPr="00F5165B">
                      <w:rPr>
                        <w:noProof/>
                      </w:rPr>
                      <w:drawing>
                        <wp:inline distT="0" distB="0" distL="0" distR="0" wp14:anchorId="5C49567F" wp14:editId="4C099CEF">
                          <wp:extent cx="378207" cy="379095"/>
                          <wp:effectExtent l="0" t="0" r="3175" b="1905"/>
                          <wp:docPr id="13" name="Picture 2" descr="Certified Architect Associate 8.0">
                            <a:extLst xmlns:a="http://schemas.openxmlformats.org/drawingml/2006/main">
                              <a:ext uri="{FF2B5EF4-FFF2-40B4-BE49-F238E27FC236}">
                                <a16:creationId xmlns:a16="http://schemas.microsoft.com/office/drawing/2014/main" id="{BE60E1B9-7EF5-2945-8C0F-32D8F7A53F2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2" descr="Certified Architect Associate 8.0">
                                    <a:extLst>
                                      <a:ext uri="{FF2B5EF4-FFF2-40B4-BE49-F238E27FC236}">
                                        <a16:creationId xmlns:a16="http://schemas.microsoft.com/office/drawing/2014/main" id="{BE60E1B9-7EF5-2945-8C0F-32D8F7A53F2E}"/>
                                      </a:ext>
                                    </a:extLst>
                                  </pic:cNvPr>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83020" cy="383919"/>
                                  </a:xfrm>
                                  <a:prstGeom prst="rect">
                                    <a:avLst/>
                                  </a:prstGeom>
                                  <a:noFill/>
                                </pic:spPr>
                              </pic:pic>
                            </a:graphicData>
                          </a:graphic>
                        </wp:inline>
                      </w:drawing>
                    </w:r>
                  </w:p>
                  <w:p w14:paraId="4C5F5C38" w14:textId="20C57887" w:rsidR="009D60DE" w:rsidRDefault="009D60DE" w:rsidP="004F3385">
                    <w:pPr>
                      <w:pStyle w:val="Endigm1"/>
                      <w:numPr>
                        <w:ilvl w:val="0"/>
                        <w:numId w:val="15"/>
                      </w:numPr>
                      <w:rPr>
                        <w:rStyle w:val="pv-accomplishment-entitydate"/>
                      </w:rPr>
                    </w:pPr>
                    <w:r w:rsidRPr="00BB0DD4">
                      <w:rPr>
                        <w:rStyle w:val="pv-accomplishment-entitydate"/>
                      </w:rPr>
                      <w:t>Tableau 10 Training Essentials</w:t>
                    </w:r>
                    <w:r w:rsidRPr="00BB0DD4">
                      <w:t xml:space="preserve">: </w:t>
                    </w:r>
                    <w:r w:rsidRPr="00BB0DD4">
                      <w:rPr>
                        <w:rStyle w:val="visually-hidden"/>
                      </w:rPr>
                      <w:t xml:space="preserve">Certification Date </w:t>
                    </w:r>
                    <w:r w:rsidRPr="00BB0DD4">
                      <w:rPr>
                        <w:rStyle w:val="pv-accomplishment-entitydate"/>
                      </w:rPr>
                      <w:t>Feb 2018.</w:t>
                    </w:r>
                  </w:p>
                  <w:p w14:paraId="7A1CAE14" w14:textId="71641CB7" w:rsidR="007F425C" w:rsidRPr="00BB0DD4" w:rsidRDefault="007F425C" w:rsidP="004F3385">
                    <w:pPr>
                      <w:pStyle w:val="Endigm1"/>
                      <w:numPr>
                        <w:ilvl w:val="0"/>
                        <w:numId w:val="15"/>
                      </w:numPr>
                    </w:pPr>
                    <w:r w:rsidRPr="00BB0DD4">
                      <w:t xml:space="preserve">Techniques and Concepts of Big Data: </w:t>
                    </w:r>
                    <w:r w:rsidRPr="00BB0DD4">
                      <w:rPr>
                        <w:rStyle w:val="visually-hidden"/>
                      </w:rPr>
                      <w:t xml:space="preserve">Certification Date </w:t>
                    </w:r>
                    <w:r w:rsidRPr="00BB0DD4">
                      <w:rPr>
                        <w:rStyle w:val="pv-accomplishment-entitydate"/>
                      </w:rPr>
                      <w:t>April 2017.</w:t>
                    </w:r>
                    <w:r w:rsidRPr="00BB0DD4">
                      <w:t xml:space="preserve">  </w:t>
                    </w:r>
                  </w:p>
                  <w:p w14:paraId="394F2C8D" w14:textId="77777777" w:rsidR="007F425C" w:rsidRPr="00BB0DD4" w:rsidRDefault="007F425C" w:rsidP="004F3385">
                    <w:pPr>
                      <w:pStyle w:val="Endigm1"/>
                      <w:numPr>
                        <w:ilvl w:val="0"/>
                        <w:numId w:val="15"/>
                      </w:numPr>
                      <w:rPr>
                        <w:rStyle w:val="pv-accomplishment-entitydate"/>
                      </w:rPr>
                    </w:pPr>
                    <w:r w:rsidRPr="00BB0DD4">
                      <w:t xml:space="preserve">Introduction to Data Science: </w:t>
                    </w:r>
                    <w:r w:rsidRPr="00BB0DD4">
                      <w:rPr>
                        <w:rStyle w:val="visually-hidden"/>
                      </w:rPr>
                      <w:t xml:space="preserve">Certification Date </w:t>
                    </w:r>
                    <w:r w:rsidRPr="00BB0DD4">
                      <w:rPr>
                        <w:rStyle w:val="pv-accomplishment-entitydate"/>
                      </w:rPr>
                      <w:t>Mar 2017.</w:t>
                    </w:r>
                  </w:p>
                  <w:p w14:paraId="2D6CFDA8" w14:textId="77777777" w:rsidR="007F425C" w:rsidRPr="00BB0DD4" w:rsidRDefault="007F425C" w:rsidP="004F3385">
                    <w:pPr>
                      <w:pStyle w:val="Endigm1"/>
                      <w:numPr>
                        <w:ilvl w:val="0"/>
                        <w:numId w:val="15"/>
                      </w:numPr>
                      <w:rPr>
                        <w:rStyle w:val="pv-accomplishment-entitydate"/>
                      </w:rPr>
                    </w:pPr>
                    <w:r w:rsidRPr="00BB0DD4">
                      <w:t xml:space="preserve">Introduction to Information Governance: </w:t>
                    </w:r>
                    <w:r w:rsidRPr="00BB0DD4">
                      <w:rPr>
                        <w:rStyle w:val="visually-hidden"/>
                      </w:rPr>
                      <w:t xml:space="preserve">Certification Date </w:t>
                    </w:r>
                    <w:r w:rsidRPr="00BB0DD4">
                      <w:rPr>
                        <w:rStyle w:val="pv-accomplishment-entitydate"/>
                      </w:rPr>
                      <w:t>Feb 2017.</w:t>
                    </w:r>
                  </w:p>
                  <w:p w14:paraId="494BE71A" w14:textId="11A26C44" w:rsidR="00D86A0E" w:rsidRPr="007F425C" w:rsidRDefault="009D60DE" w:rsidP="004F3385">
                    <w:pPr>
                      <w:pStyle w:val="Endigm1"/>
                      <w:numPr>
                        <w:ilvl w:val="0"/>
                        <w:numId w:val="15"/>
                      </w:numPr>
                    </w:pPr>
                    <w:r w:rsidRPr="00BB0DD4">
                      <w:t>SAP Certification ID:01818462 - SAP BusinessObjects 4.0. Certification Date 2014</w:t>
                    </w:r>
                    <w:r w:rsidR="004E6E71">
                      <w:t>-22</w:t>
                    </w:r>
                  </w:p>
                </w:sdtContent>
              </w:sdt>
            </w:sdtContent>
          </w:sdt>
        </w:tc>
      </w:tr>
      <w:tr w:rsidR="00D86A0E" w14:paraId="07FF68F1" w14:textId="77777777" w:rsidTr="00DB6348">
        <w:trPr>
          <w:trHeight w:val="1277"/>
        </w:trPr>
        <w:tc>
          <w:tcPr>
            <w:tcW w:w="1356" w:type="dxa"/>
          </w:tcPr>
          <w:p w14:paraId="5EBE20C1" w14:textId="77777777" w:rsidR="00D86A0E" w:rsidRDefault="00952F35" w:rsidP="004F3385">
            <w:pPr>
              <w:pStyle w:val="Heading1"/>
              <w:spacing w:before="0" w:after="0" w:line="240" w:lineRule="auto"/>
            </w:pPr>
            <w:r>
              <w:t>Activities</w:t>
            </w:r>
          </w:p>
        </w:tc>
        <w:tc>
          <w:tcPr>
            <w:tcW w:w="410" w:type="dxa"/>
          </w:tcPr>
          <w:p w14:paraId="3EFB7B3B" w14:textId="77777777" w:rsidR="00D86A0E" w:rsidRDefault="00D86A0E" w:rsidP="004F3385">
            <w:pPr>
              <w:spacing w:before="0" w:after="0" w:line="240" w:lineRule="auto"/>
            </w:pPr>
          </w:p>
        </w:tc>
        <w:tc>
          <w:tcPr>
            <w:tcW w:w="8493" w:type="dxa"/>
          </w:tcPr>
          <w:p w14:paraId="1E668E40" w14:textId="77777777" w:rsidR="009D60DE" w:rsidRDefault="009D60DE" w:rsidP="004F3385">
            <w:pPr>
              <w:pStyle w:val="Endigm1"/>
            </w:pPr>
          </w:p>
          <w:p w14:paraId="50B36E95" w14:textId="2B2B5017" w:rsidR="007F425C" w:rsidRDefault="007F425C" w:rsidP="004F3385">
            <w:pPr>
              <w:pStyle w:val="Endigm1"/>
            </w:pPr>
            <w:r w:rsidRPr="007F425C">
              <w:t xml:space="preserve">Head Coach: Littleton Hockey: </w:t>
            </w:r>
            <w:r w:rsidR="00801922">
              <w:t xml:space="preserve"> </w:t>
            </w:r>
            <w:r w:rsidR="00F02225">
              <w:t>Black,</w:t>
            </w:r>
            <w:r w:rsidR="00744D64">
              <w:t xml:space="preserve"> </w:t>
            </w:r>
            <w:r w:rsidR="00801922">
              <w:t xml:space="preserve">Red </w:t>
            </w:r>
            <w:r w:rsidRPr="007F425C">
              <w:t>Hawks</w:t>
            </w:r>
          </w:p>
          <w:p w14:paraId="0D5E0392" w14:textId="77777777" w:rsidR="009D60DE" w:rsidRDefault="009D60DE" w:rsidP="004F3385">
            <w:pPr>
              <w:pStyle w:val="Endigm1"/>
            </w:pPr>
            <w:r w:rsidRPr="007F425C">
              <w:t>Jiujits</w:t>
            </w:r>
            <w:r>
              <w:t>u</w:t>
            </w:r>
          </w:p>
          <w:p w14:paraId="0EA63667" w14:textId="77777777" w:rsidR="007F425C" w:rsidRPr="007F425C" w:rsidRDefault="007F425C" w:rsidP="004F3385">
            <w:pPr>
              <w:pStyle w:val="Endigm1"/>
            </w:pPr>
            <w:r w:rsidRPr="007F425C">
              <w:t>D.O.G.S (Dads of Great Students)</w:t>
            </w:r>
          </w:p>
          <w:p w14:paraId="1981D2F4" w14:textId="49951854" w:rsidR="007F425C" w:rsidRPr="007F425C" w:rsidRDefault="007F425C" w:rsidP="004F3385">
            <w:pPr>
              <w:pStyle w:val="Endigm1"/>
            </w:pPr>
            <w:r w:rsidRPr="007F425C">
              <w:t>Blogger and published writer</w:t>
            </w:r>
            <w:r w:rsidR="00795C52">
              <w:t xml:space="preserve"> (Justice Matters Columnist </w:t>
            </w:r>
            <w:r w:rsidR="007A55AF">
              <w:t>- Grand</w:t>
            </w:r>
            <w:r w:rsidR="00795C52">
              <w:t xml:space="preserve"> Prairie Tribune)</w:t>
            </w:r>
          </w:p>
          <w:p w14:paraId="5C42C153" w14:textId="3D922229" w:rsidR="009D60DE" w:rsidRDefault="00BB0DD4" w:rsidP="004F3385">
            <w:pPr>
              <w:pStyle w:val="Endigm1"/>
            </w:pPr>
            <w:r w:rsidRPr="007F425C">
              <w:t>iPhone</w:t>
            </w:r>
            <w:r w:rsidR="007F425C" w:rsidRPr="007F425C">
              <w:t xml:space="preserve"> app developer</w:t>
            </w:r>
            <w:r w:rsidR="0044075D">
              <w:t xml:space="preserve"> </w:t>
            </w:r>
          </w:p>
        </w:tc>
      </w:tr>
      <w:tr w:rsidR="004F7890" w14:paraId="21E41775" w14:textId="77777777" w:rsidTr="00744D64">
        <w:trPr>
          <w:trHeight w:val="3041"/>
        </w:trPr>
        <w:tc>
          <w:tcPr>
            <w:tcW w:w="1356" w:type="dxa"/>
          </w:tcPr>
          <w:p w14:paraId="3ACC2D24" w14:textId="32AAB288" w:rsidR="004F7890" w:rsidRDefault="004F7890" w:rsidP="004F3385">
            <w:pPr>
              <w:pStyle w:val="Heading1"/>
              <w:spacing w:before="0" w:after="0" w:line="240" w:lineRule="auto"/>
            </w:pPr>
          </w:p>
        </w:tc>
        <w:tc>
          <w:tcPr>
            <w:tcW w:w="410" w:type="dxa"/>
          </w:tcPr>
          <w:p w14:paraId="45EC9D03" w14:textId="77777777" w:rsidR="004F7890" w:rsidRDefault="004F7890" w:rsidP="004F3385">
            <w:pPr>
              <w:spacing w:before="0" w:after="0" w:line="240" w:lineRule="auto"/>
            </w:pPr>
          </w:p>
        </w:tc>
        <w:tc>
          <w:tcPr>
            <w:tcW w:w="8493" w:type="dxa"/>
          </w:tcPr>
          <w:p w14:paraId="1DF6D8B3" w14:textId="066A2F71" w:rsidR="004F7890" w:rsidRDefault="004F7890" w:rsidP="004F3385">
            <w:pPr>
              <w:pStyle w:val="Endigm1"/>
            </w:pPr>
          </w:p>
        </w:tc>
      </w:tr>
    </w:tbl>
    <w:p w14:paraId="0D3748DC" w14:textId="77777777" w:rsidR="00DB6348" w:rsidRPr="00DB6348" w:rsidRDefault="00DB6348" w:rsidP="00DB6348">
      <w:pPr>
        <w:spacing w:before="0" w:after="0" w:line="240" w:lineRule="auto"/>
        <w:rPr>
          <w:color w:val="FFFFFF" w:themeColor="background1"/>
          <w:sz w:val="2"/>
          <w:szCs w:val="2"/>
        </w:rPr>
      </w:pPr>
      <w:r w:rsidRPr="00DB6348">
        <w:rPr>
          <w:color w:val="FFFFFF" w:themeColor="background1"/>
          <w:sz w:val="2"/>
          <w:szCs w:val="2"/>
        </w:rPr>
        <w:t xml:space="preserve">    Building</w:t>
      </w:r>
    </w:p>
    <w:p w14:paraId="1CF2D99E" w14:textId="77777777" w:rsidR="00DB6348" w:rsidRPr="00DB6348" w:rsidRDefault="00DB6348" w:rsidP="00DB6348">
      <w:pPr>
        <w:spacing w:before="0" w:after="0" w:line="240" w:lineRule="auto"/>
        <w:rPr>
          <w:color w:val="FFFFFF" w:themeColor="background1"/>
          <w:sz w:val="2"/>
          <w:szCs w:val="2"/>
        </w:rPr>
      </w:pPr>
      <w:r w:rsidRPr="00DB6348">
        <w:rPr>
          <w:color w:val="FFFFFF" w:themeColor="background1"/>
          <w:sz w:val="2"/>
          <w:szCs w:val="2"/>
        </w:rPr>
        <w:t xml:space="preserve">    Scaling</w:t>
      </w:r>
    </w:p>
    <w:p w14:paraId="2B9356FE" w14:textId="77777777" w:rsidR="00DB6348" w:rsidRPr="00DB6348" w:rsidRDefault="00DB6348" w:rsidP="00DB6348">
      <w:pPr>
        <w:spacing w:before="0" w:after="0" w:line="240" w:lineRule="auto"/>
        <w:rPr>
          <w:color w:val="FFFFFF" w:themeColor="background1"/>
          <w:sz w:val="2"/>
          <w:szCs w:val="2"/>
        </w:rPr>
      </w:pPr>
      <w:r w:rsidRPr="00DB6348">
        <w:rPr>
          <w:color w:val="FFFFFF" w:themeColor="background1"/>
          <w:sz w:val="2"/>
          <w:szCs w:val="2"/>
        </w:rPr>
        <w:t xml:space="preserve">    Application Development</w:t>
      </w:r>
    </w:p>
    <w:p w14:paraId="4E7D2AE2" w14:textId="77777777" w:rsidR="00DB6348" w:rsidRPr="00DB6348" w:rsidRDefault="00DB6348" w:rsidP="00DB6348">
      <w:pPr>
        <w:spacing w:before="0" w:after="0" w:line="240" w:lineRule="auto"/>
        <w:rPr>
          <w:color w:val="FFFFFF" w:themeColor="background1"/>
          <w:sz w:val="2"/>
          <w:szCs w:val="2"/>
        </w:rPr>
      </w:pPr>
      <w:r w:rsidRPr="00DB6348">
        <w:rPr>
          <w:color w:val="FFFFFF" w:themeColor="background1"/>
          <w:sz w:val="2"/>
          <w:szCs w:val="2"/>
        </w:rPr>
        <w:t xml:space="preserve">    Strategy</w:t>
      </w:r>
    </w:p>
    <w:p w14:paraId="32E30D6C" w14:textId="77777777" w:rsidR="00DB6348" w:rsidRPr="00DB6348" w:rsidRDefault="00DB6348" w:rsidP="00DB6348">
      <w:pPr>
        <w:spacing w:before="0" w:after="0" w:line="240" w:lineRule="auto"/>
        <w:rPr>
          <w:color w:val="FFFFFF" w:themeColor="background1"/>
          <w:sz w:val="2"/>
          <w:szCs w:val="2"/>
        </w:rPr>
      </w:pPr>
      <w:r w:rsidRPr="00DB6348">
        <w:rPr>
          <w:color w:val="FFFFFF" w:themeColor="background1"/>
          <w:sz w:val="2"/>
          <w:szCs w:val="2"/>
        </w:rPr>
        <w:t xml:space="preserve">    Clients</w:t>
      </w:r>
    </w:p>
    <w:p w14:paraId="4B86C299" w14:textId="77777777" w:rsidR="00DB6348" w:rsidRPr="00DB6348" w:rsidRDefault="00DB6348" w:rsidP="00DB6348">
      <w:pPr>
        <w:spacing w:before="0" w:after="0" w:line="240" w:lineRule="auto"/>
        <w:rPr>
          <w:color w:val="FFFFFF" w:themeColor="background1"/>
          <w:sz w:val="2"/>
          <w:szCs w:val="2"/>
        </w:rPr>
      </w:pPr>
      <w:r w:rsidRPr="00DB6348">
        <w:rPr>
          <w:color w:val="FFFFFF" w:themeColor="background1"/>
          <w:sz w:val="2"/>
          <w:szCs w:val="2"/>
        </w:rPr>
        <w:t xml:space="preserve">    Buyers</w:t>
      </w:r>
    </w:p>
    <w:p w14:paraId="0BE443AC" w14:textId="77777777" w:rsidR="00DB6348" w:rsidRPr="00DB6348" w:rsidRDefault="00DB6348" w:rsidP="00DB6348">
      <w:pPr>
        <w:spacing w:before="0" w:after="0" w:line="240" w:lineRule="auto"/>
        <w:rPr>
          <w:color w:val="FFFFFF" w:themeColor="background1"/>
          <w:sz w:val="2"/>
          <w:szCs w:val="2"/>
        </w:rPr>
      </w:pPr>
      <w:r w:rsidRPr="00DB6348">
        <w:rPr>
          <w:color w:val="FFFFFF" w:themeColor="background1"/>
          <w:sz w:val="2"/>
          <w:szCs w:val="2"/>
        </w:rPr>
        <w:t xml:space="preserve">    Offering Development</w:t>
      </w:r>
    </w:p>
    <w:p w14:paraId="4F04DA07" w14:textId="77777777" w:rsidR="00DB6348" w:rsidRPr="00DB6348" w:rsidRDefault="00DB6348" w:rsidP="00DB6348">
      <w:pPr>
        <w:spacing w:before="0" w:after="0" w:line="240" w:lineRule="auto"/>
        <w:rPr>
          <w:color w:val="FFFFFF" w:themeColor="background1"/>
          <w:sz w:val="2"/>
          <w:szCs w:val="2"/>
        </w:rPr>
      </w:pPr>
      <w:r w:rsidRPr="00DB6348">
        <w:rPr>
          <w:color w:val="FFFFFF" w:themeColor="background1"/>
          <w:sz w:val="2"/>
          <w:szCs w:val="2"/>
        </w:rPr>
        <w:t xml:space="preserve">    Scalable Offerings</w:t>
      </w:r>
    </w:p>
    <w:p w14:paraId="082D0F65" w14:textId="77777777" w:rsidR="00DB6348" w:rsidRPr="00DB6348" w:rsidRDefault="00DB6348" w:rsidP="00DB6348">
      <w:pPr>
        <w:spacing w:before="0" w:after="0" w:line="240" w:lineRule="auto"/>
        <w:rPr>
          <w:color w:val="FFFFFF" w:themeColor="background1"/>
          <w:sz w:val="2"/>
          <w:szCs w:val="2"/>
        </w:rPr>
      </w:pPr>
      <w:r w:rsidRPr="00DB6348">
        <w:rPr>
          <w:color w:val="FFFFFF" w:themeColor="background1"/>
          <w:sz w:val="2"/>
          <w:szCs w:val="2"/>
        </w:rPr>
        <w:t xml:space="preserve">    Go-to-Market</w:t>
      </w:r>
    </w:p>
    <w:p w14:paraId="43B448CB" w14:textId="77777777" w:rsidR="00DB6348" w:rsidRPr="00DB6348" w:rsidRDefault="00DB6348" w:rsidP="00DB6348">
      <w:pPr>
        <w:spacing w:before="0" w:after="0" w:line="240" w:lineRule="auto"/>
        <w:rPr>
          <w:color w:val="FFFFFF" w:themeColor="background1"/>
          <w:sz w:val="2"/>
          <w:szCs w:val="2"/>
        </w:rPr>
      </w:pPr>
      <w:r w:rsidRPr="00DB6348">
        <w:rPr>
          <w:color w:val="FFFFFF" w:themeColor="background1"/>
          <w:sz w:val="2"/>
          <w:szCs w:val="2"/>
        </w:rPr>
        <w:t xml:space="preserve">    Product-Market Fit</w:t>
      </w:r>
    </w:p>
    <w:p w14:paraId="765968F0" w14:textId="77777777" w:rsidR="00DB6348" w:rsidRPr="00DB6348" w:rsidRDefault="00DB6348" w:rsidP="00DB6348">
      <w:pPr>
        <w:spacing w:before="0" w:after="0" w:line="240" w:lineRule="auto"/>
        <w:rPr>
          <w:color w:val="FFFFFF" w:themeColor="background1"/>
          <w:sz w:val="2"/>
          <w:szCs w:val="2"/>
        </w:rPr>
      </w:pPr>
      <w:r w:rsidRPr="00DB6348">
        <w:rPr>
          <w:color w:val="FFFFFF" w:themeColor="background1"/>
          <w:sz w:val="2"/>
          <w:szCs w:val="2"/>
        </w:rPr>
        <w:t xml:space="preserve">    Marketing</w:t>
      </w:r>
    </w:p>
    <w:p w14:paraId="5F1BAD2E" w14:textId="77777777" w:rsidR="00DB6348" w:rsidRPr="00DB6348" w:rsidRDefault="00DB6348" w:rsidP="00DB6348">
      <w:pPr>
        <w:spacing w:before="0" w:after="0" w:line="240" w:lineRule="auto"/>
        <w:rPr>
          <w:color w:val="FFFFFF" w:themeColor="background1"/>
          <w:sz w:val="2"/>
          <w:szCs w:val="2"/>
        </w:rPr>
      </w:pPr>
      <w:r w:rsidRPr="00DB6348">
        <w:rPr>
          <w:color w:val="FFFFFF" w:themeColor="background1"/>
          <w:sz w:val="2"/>
          <w:szCs w:val="2"/>
        </w:rPr>
        <w:t xml:space="preserve">    Campaigns</w:t>
      </w:r>
    </w:p>
    <w:p w14:paraId="43CFB06D" w14:textId="77777777" w:rsidR="00DB6348" w:rsidRPr="00DB6348" w:rsidRDefault="00DB6348" w:rsidP="00DB6348">
      <w:pPr>
        <w:spacing w:before="0" w:after="0" w:line="240" w:lineRule="auto"/>
        <w:rPr>
          <w:color w:val="FFFFFF" w:themeColor="background1"/>
          <w:sz w:val="2"/>
          <w:szCs w:val="2"/>
        </w:rPr>
      </w:pPr>
      <w:r w:rsidRPr="00DB6348">
        <w:rPr>
          <w:color w:val="FFFFFF" w:themeColor="background1"/>
          <w:sz w:val="2"/>
          <w:szCs w:val="2"/>
        </w:rPr>
        <w:t xml:space="preserve">    Competitive Differentiation</w:t>
      </w:r>
    </w:p>
    <w:p w14:paraId="11B022F6" w14:textId="77777777" w:rsidR="00DB6348" w:rsidRPr="00DB6348" w:rsidRDefault="00DB6348" w:rsidP="00DB6348">
      <w:pPr>
        <w:spacing w:before="0" w:after="0" w:line="240" w:lineRule="auto"/>
        <w:rPr>
          <w:color w:val="FFFFFF" w:themeColor="background1"/>
          <w:sz w:val="2"/>
          <w:szCs w:val="2"/>
        </w:rPr>
      </w:pPr>
      <w:r w:rsidRPr="00DB6348">
        <w:rPr>
          <w:color w:val="FFFFFF" w:themeColor="background1"/>
          <w:sz w:val="2"/>
          <w:szCs w:val="2"/>
        </w:rPr>
        <w:t xml:space="preserve">    Sales</w:t>
      </w:r>
    </w:p>
    <w:p w14:paraId="2D39F748" w14:textId="77777777" w:rsidR="00DB6348" w:rsidRPr="00DB6348" w:rsidRDefault="00DB6348" w:rsidP="00DB6348">
      <w:pPr>
        <w:spacing w:before="0" w:after="0" w:line="240" w:lineRule="auto"/>
        <w:rPr>
          <w:color w:val="FFFFFF" w:themeColor="background1"/>
          <w:sz w:val="2"/>
          <w:szCs w:val="2"/>
        </w:rPr>
      </w:pPr>
      <w:r w:rsidRPr="00DB6348">
        <w:rPr>
          <w:color w:val="FFFFFF" w:themeColor="background1"/>
          <w:sz w:val="2"/>
          <w:szCs w:val="2"/>
        </w:rPr>
        <w:t xml:space="preserve">    Demand Analysis</w:t>
      </w:r>
    </w:p>
    <w:p w14:paraId="23D05CAD" w14:textId="77777777" w:rsidR="00DB6348" w:rsidRPr="00DB6348" w:rsidRDefault="00DB6348" w:rsidP="00DB6348">
      <w:pPr>
        <w:spacing w:before="0" w:after="0" w:line="240" w:lineRule="auto"/>
        <w:rPr>
          <w:color w:val="FFFFFF" w:themeColor="background1"/>
          <w:sz w:val="2"/>
          <w:szCs w:val="2"/>
        </w:rPr>
      </w:pPr>
      <w:r w:rsidRPr="00DB6348">
        <w:rPr>
          <w:color w:val="FFFFFF" w:themeColor="background1"/>
          <w:sz w:val="2"/>
          <w:szCs w:val="2"/>
        </w:rPr>
        <w:t xml:space="preserve">    Talent Network</w:t>
      </w:r>
    </w:p>
    <w:p w14:paraId="0B801252" w14:textId="77777777" w:rsidR="00DB6348" w:rsidRPr="00DB6348" w:rsidRDefault="00DB6348" w:rsidP="00DB6348">
      <w:pPr>
        <w:spacing w:before="0" w:after="0" w:line="240" w:lineRule="auto"/>
        <w:rPr>
          <w:color w:val="FFFFFF" w:themeColor="background1"/>
          <w:sz w:val="2"/>
          <w:szCs w:val="2"/>
        </w:rPr>
      </w:pPr>
      <w:r w:rsidRPr="00DB6348">
        <w:rPr>
          <w:color w:val="FFFFFF" w:themeColor="background1"/>
          <w:sz w:val="2"/>
          <w:szCs w:val="2"/>
        </w:rPr>
        <w:t xml:space="preserve">    Community</w:t>
      </w:r>
    </w:p>
    <w:p w14:paraId="4B4B937A" w14:textId="77777777" w:rsidR="00DB6348" w:rsidRPr="00DB6348" w:rsidRDefault="00DB6348" w:rsidP="00DB6348">
      <w:pPr>
        <w:spacing w:before="0" w:after="0" w:line="240" w:lineRule="auto"/>
        <w:rPr>
          <w:color w:val="FFFFFF" w:themeColor="background1"/>
          <w:sz w:val="2"/>
          <w:szCs w:val="2"/>
        </w:rPr>
      </w:pPr>
      <w:r w:rsidRPr="00DB6348">
        <w:rPr>
          <w:color w:val="FFFFFF" w:themeColor="background1"/>
          <w:sz w:val="2"/>
          <w:szCs w:val="2"/>
        </w:rPr>
        <w:t xml:space="preserve">    Delivery</w:t>
      </w:r>
    </w:p>
    <w:p w14:paraId="2D65984C" w14:textId="77777777" w:rsidR="00DB6348" w:rsidRPr="00DB6348" w:rsidRDefault="00DB6348" w:rsidP="00DB6348">
      <w:pPr>
        <w:spacing w:before="0" w:after="0" w:line="240" w:lineRule="auto"/>
        <w:rPr>
          <w:color w:val="FFFFFF" w:themeColor="background1"/>
          <w:sz w:val="2"/>
          <w:szCs w:val="2"/>
        </w:rPr>
      </w:pPr>
      <w:r w:rsidRPr="00DB6348">
        <w:rPr>
          <w:color w:val="FFFFFF" w:themeColor="background1"/>
          <w:sz w:val="2"/>
          <w:szCs w:val="2"/>
        </w:rPr>
        <w:t xml:space="preserve">    Methodologies</w:t>
      </w:r>
    </w:p>
    <w:p w14:paraId="2D906172" w14:textId="77777777" w:rsidR="00DB6348" w:rsidRPr="00DB6348" w:rsidRDefault="00DB6348" w:rsidP="00DB6348">
      <w:pPr>
        <w:spacing w:before="0" w:after="0" w:line="240" w:lineRule="auto"/>
        <w:rPr>
          <w:color w:val="FFFFFF" w:themeColor="background1"/>
          <w:sz w:val="2"/>
          <w:szCs w:val="2"/>
        </w:rPr>
      </w:pPr>
      <w:r w:rsidRPr="00DB6348">
        <w:rPr>
          <w:color w:val="FFFFFF" w:themeColor="background1"/>
          <w:sz w:val="2"/>
          <w:szCs w:val="2"/>
        </w:rPr>
        <w:t xml:space="preserve">    Collaboration</w:t>
      </w:r>
    </w:p>
    <w:p w14:paraId="16F710FB" w14:textId="77777777" w:rsidR="00DB6348" w:rsidRPr="00DB6348" w:rsidRDefault="00DB6348" w:rsidP="00DB6348">
      <w:pPr>
        <w:spacing w:before="0" w:after="0" w:line="240" w:lineRule="auto"/>
        <w:rPr>
          <w:color w:val="FFFFFF" w:themeColor="background1"/>
          <w:sz w:val="2"/>
          <w:szCs w:val="2"/>
        </w:rPr>
      </w:pPr>
      <w:r w:rsidRPr="00DB6348">
        <w:rPr>
          <w:color w:val="FFFFFF" w:themeColor="background1"/>
          <w:sz w:val="2"/>
          <w:szCs w:val="2"/>
        </w:rPr>
        <w:t xml:space="preserve">    Leadership</w:t>
      </w:r>
    </w:p>
    <w:p w14:paraId="1F533A5D" w14:textId="77777777" w:rsidR="00DB6348" w:rsidRPr="00DB6348" w:rsidRDefault="00DB6348" w:rsidP="00DB6348">
      <w:pPr>
        <w:spacing w:before="0" w:after="0" w:line="240" w:lineRule="auto"/>
        <w:rPr>
          <w:color w:val="FFFFFF" w:themeColor="background1"/>
          <w:sz w:val="2"/>
          <w:szCs w:val="2"/>
        </w:rPr>
      </w:pPr>
      <w:r w:rsidRPr="00DB6348">
        <w:rPr>
          <w:color w:val="FFFFFF" w:themeColor="background1"/>
          <w:sz w:val="2"/>
          <w:szCs w:val="2"/>
        </w:rPr>
        <w:t xml:space="preserve">    High-Growth Environment</w:t>
      </w:r>
    </w:p>
    <w:p w14:paraId="56F2B8B5" w14:textId="77777777" w:rsidR="00DB6348" w:rsidRPr="00DB6348" w:rsidRDefault="00DB6348" w:rsidP="00DB6348">
      <w:pPr>
        <w:spacing w:before="0" w:after="0" w:line="240" w:lineRule="auto"/>
        <w:rPr>
          <w:color w:val="FFFFFF" w:themeColor="background1"/>
          <w:sz w:val="2"/>
          <w:szCs w:val="2"/>
        </w:rPr>
      </w:pPr>
      <w:r w:rsidRPr="00DB6348">
        <w:rPr>
          <w:color w:val="FFFFFF" w:themeColor="background1"/>
          <w:sz w:val="2"/>
          <w:szCs w:val="2"/>
        </w:rPr>
        <w:t xml:space="preserve">    Agile Execution</w:t>
      </w:r>
    </w:p>
    <w:p w14:paraId="38A4D710" w14:textId="77777777" w:rsidR="00DB6348" w:rsidRPr="00DB6348" w:rsidRDefault="00DB6348" w:rsidP="00DB6348">
      <w:pPr>
        <w:spacing w:before="0" w:after="0" w:line="240" w:lineRule="auto"/>
        <w:rPr>
          <w:color w:val="FFFFFF" w:themeColor="background1"/>
          <w:sz w:val="2"/>
          <w:szCs w:val="2"/>
        </w:rPr>
      </w:pPr>
      <w:r w:rsidRPr="00DB6348">
        <w:rPr>
          <w:color w:val="FFFFFF" w:themeColor="background1"/>
          <w:sz w:val="2"/>
          <w:szCs w:val="2"/>
        </w:rPr>
        <w:t xml:space="preserve">    P&amp;L Management</w:t>
      </w:r>
    </w:p>
    <w:p w14:paraId="26DB5C74" w14:textId="77777777" w:rsidR="00DB6348" w:rsidRPr="00DB6348" w:rsidRDefault="00DB6348" w:rsidP="00DB6348">
      <w:pPr>
        <w:spacing w:before="0" w:after="0" w:line="240" w:lineRule="auto"/>
        <w:rPr>
          <w:color w:val="FFFFFF" w:themeColor="background1"/>
          <w:sz w:val="2"/>
          <w:szCs w:val="2"/>
        </w:rPr>
      </w:pPr>
      <w:r w:rsidRPr="00DB6348">
        <w:rPr>
          <w:color w:val="FFFFFF" w:themeColor="background1"/>
          <w:sz w:val="2"/>
          <w:szCs w:val="2"/>
        </w:rPr>
        <w:t xml:space="preserve">    Data-Informed Decisions</w:t>
      </w:r>
    </w:p>
    <w:p w14:paraId="4876873C" w14:textId="77777777" w:rsidR="00DB6348" w:rsidRPr="00DB6348" w:rsidRDefault="00DB6348" w:rsidP="00DB6348">
      <w:pPr>
        <w:spacing w:before="0" w:after="0" w:line="240" w:lineRule="auto"/>
        <w:rPr>
          <w:color w:val="FFFFFF" w:themeColor="background1"/>
          <w:sz w:val="2"/>
          <w:szCs w:val="2"/>
        </w:rPr>
      </w:pPr>
      <w:r w:rsidRPr="00DB6348">
        <w:rPr>
          <w:color w:val="FFFFFF" w:themeColor="background1"/>
          <w:sz w:val="2"/>
          <w:szCs w:val="2"/>
        </w:rPr>
        <w:t xml:space="preserve">    Audience Understanding</w:t>
      </w:r>
    </w:p>
    <w:p w14:paraId="062EF260" w14:textId="77777777" w:rsidR="00DB6348" w:rsidRPr="00DB6348" w:rsidRDefault="00DB6348" w:rsidP="00DB6348">
      <w:pPr>
        <w:spacing w:before="0" w:after="0" w:line="240" w:lineRule="auto"/>
        <w:rPr>
          <w:color w:val="FFFFFF" w:themeColor="background1"/>
          <w:sz w:val="2"/>
          <w:szCs w:val="2"/>
        </w:rPr>
      </w:pPr>
      <w:r w:rsidRPr="00DB6348">
        <w:rPr>
          <w:color w:val="FFFFFF" w:themeColor="background1"/>
          <w:sz w:val="2"/>
          <w:szCs w:val="2"/>
        </w:rPr>
        <w:t xml:space="preserve">    Onboarding</w:t>
      </w:r>
    </w:p>
    <w:p w14:paraId="5214FDBA" w14:textId="77777777" w:rsidR="00DB6348" w:rsidRPr="00DB6348" w:rsidRDefault="00DB6348" w:rsidP="00DB6348">
      <w:pPr>
        <w:spacing w:before="0" w:after="0" w:line="240" w:lineRule="auto"/>
        <w:rPr>
          <w:color w:val="FFFFFF" w:themeColor="background1"/>
          <w:sz w:val="2"/>
          <w:szCs w:val="2"/>
        </w:rPr>
      </w:pPr>
      <w:r w:rsidRPr="00DB6348">
        <w:rPr>
          <w:color w:val="FFFFFF" w:themeColor="background1"/>
          <w:sz w:val="2"/>
          <w:szCs w:val="2"/>
        </w:rPr>
        <w:t xml:space="preserve">    Industry Insights</w:t>
      </w:r>
    </w:p>
    <w:p w14:paraId="0A56B2E6" w14:textId="77777777" w:rsidR="00DB6348" w:rsidRPr="00DB6348" w:rsidRDefault="00DB6348" w:rsidP="00DB6348">
      <w:pPr>
        <w:spacing w:before="0" w:after="0" w:line="240" w:lineRule="auto"/>
        <w:rPr>
          <w:color w:val="FFFFFF" w:themeColor="background1"/>
          <w:sz w:val="2"/>
          <w:szCs w:val="2"/>
        </w:rPr>
      </w:pPr>
      <w:r w:rsidRPr="00DB6348">
        <w:rPr>
          <w:color w:val="FFFFFF" w:themeColor="background1"/>
          <w:sz w:val="2"/>
          <w:szCs w:val="2"/>
        </w:rPr>
        <w:t xml:space="preserve">    Relationship Building</w:t>
      </w:r>
    </w:p>
    <w:p w14:paraId="3B19CB5E" w14:textId="77777777" w:rsidR="00DB6348" w:rsidRPr="00DB6348" w:rsidRDefault="00DB6348" w:rsidP="00DB6348">
      <w:pPr>
        <w:spacing w:before="0" w:after="0" w:line="240" w:lineRule="auto"/>
        <w:rPr>
          <w:color w:val="FFFFFF" w:themeColor="background1"/>
          <w:sz w:val="2"/>
          <w:szCs w:val="2"/>
        </w:rPr>
      </w:pPr>
      <w:r w:rsidRPr="00DB6348">
        <w:rPr>
          <w:color w:val="FFFFFF" w:themeColor="background1"/>
          <w:sz w:val="2"/>
          <w:szCs w:val="2"/>
        </w:rPr>
        <w:t xml:space="preserve">    Operational Review</w:t>
      </w:r>
    </w:p>
    <w:p w14:paraId="679B9642" w14:textId="77777777" w:rsidR="00DB6348" w:rsidRPr="00DB6348" w:rsidRDefault="00DB6348" w:rsidP="00DB6348">
      <w:pPr>
        <w:spacing w:before="0" w:after="0" w:line="240" w:lineRule="auto"/>
        <w:rPr>
          <w:color w:val="FFFFFF" w:themeColor="background1"/>
          <w:sz w:val="2"/>
          <w:szCs w:val="2"/>
        </w:rPr>
      </w:pPr>
      <w:r w:rsidRPr="00DB6348">
        <w:rPr>
          <w:color w:val="FFFFFF" w:themeColor="background1"/>
          <w:sz w:val="2"/>
          <w:szCs w:val="2"/>
        </w:rPr>
        <w:t xml:space="preserve">    GTM Strategy</w:t>
      </w:r>
    </w:p>
    <w:p w14:paraId="56E05C42" w14:textId="77777777" w:rsidR="00DB6348" w:rsidRPr="00DB6348" w:rsidRDefault="00DB6348" w:rsidP="00DB6348">
      <w:pPr>
        <w:spacing w:before="0" w:after="0" w:line="240" w:lineRule="auto"/>
        <w:rPr>
          <w:color w:val="FFFFFF" w:themeColor="background1"/>
          <w:sz w:val="2"/>
          <w:szCs w:val="2"/>
        </w:rPr>
      </w:pPr>
      <w:r w:rsidRPr="00DB6348">
        <w:rPr>
          <w:color w:val="FFFFFF" w:themeColor="background1"/>
          <w:sz w:val="2"/>
          <w:szCs w:val="2"/>
        </w:rPr>
        <w:t xml:space="preserve">    Revenue Growth</w:t>
      </w:r>
    </w:p>
    <w:p w14:paraId="78403A99" w14:textId="77777777" w:rsidR="00DB6348" w:rsidRPr="00DB6348" w:rsidRDefault="00DB6348" w:rsidP="00DB6348">
      <w:pPr>
        <w:spacing w:before="0" w:after="0" w:line="240" w:lineRule="auto"/>
        <w:rPr>
          <w:color w:val="FFFFFF" w:themeColor="background1"/>
          <w:sz w:val="2"/>
          <w:szCs w:val="2"/>
        </w:rPr>
      </w:pPr>
      <w:r w:rsidRPr="00DB6348">
        <w:rPr>
          <w:color w:val="FFFFFF" w:themeColor="background1"/>
          <w:sz w:val="2"/>
          <w:szCs w:val="2"/>
        </w:rPr>
        <w:t xml:space="preserve">    Expertise</w:t>
      </w:r>
    </w:p>
    <w:p w14:paraId="5314EBA1" w14:textId="77777777" w:rsidR="00DB6348" w:rsidRPr="00DB6348" w:rsidRDefault="00DB6348" w:rsidP="00DB6348">
      <w:pPr>
        <w:spacing w:before="0" w:after="0" w:line="240" w:lineRule="auto"/>
        <w:rPr>
          <w:color w:val="FFFFFF" w:themeColor="background1"/>
          <w:sz w:val="2"/>
          <w:szCs w:val="2"/>
        </w:rPr>
      </w:pPr>
      <w:r w:rsidRPr="00DB6348">
        <w:rPr>
          <w:color w:val="FFFFFF" w:themeColor="background1"/>
          <w:sz w:val="2"/>
          <w:szCs w:val="2"/>
        </w:rPr>
        <w:t xml:space="preserve">    Market Traction</w:t>
      </w:r>
    </w:p>
    <w:p w14:paraId="64A056A1" w14:textId="77777777" w:rsidR="00DB6348" w:rsidRPr="00DB6348" w:rsidRDefault="00DB6348" w:rsidP="00DB6348">
      <w:pPr>
        <w:spacing w:before="0" w:after="0" w:line="240" w:lineRule="auto"/>
        <w:rPr>
          <w:color w:val="FFFFFF" w:themeColor="background1"/>
          <w:sz w:val="2"/>
          <w:szCs w:val="2"/>
        </w:rPr>
      </w:pPr>
      <w:r w:rsidRPr="00DB6348">
        <w:rPr>
          <w:color w:val="FFFFFF" w:themeColor="background1"/>
          <w:sz w:val="2"/>
          <w:szCs w:val="2"/>
        </w:rPr>
        <w:t xml:space="preserve">    Commercial Impact</w:t>
      </w:r>
    </w:p>
    <w:p w14:paraId="762841D7" w14:textId="77777777" w:rsidR="00DB6348" w:rsidRPr="00DB6348" w:rsidRDefault="00DB6348" w:rsidP="00DB6348">
      <w:pPr>
        <w:spacing w:before="0" w:after="0" w:line="240" w:lineRule="auto"/>
        <w:rPr>
          <w:color w:val="FFFFFF" w:themeColor="background1"/>
          <w:sz w:val="2"/>
          <w:szCs w:val="2"/>
        </w:rPr>
      </w:pPr>
      <w:r w:rsidRPr="00DB6348">
        <w:rPr>
          <w:color w:val="FFFFFF" w:themeColor="background1"/>
          <w:sz w:val="2"/>
          <w:szCs w:val="2"/>
        </w:rPr>
        <w:t xml:space="preserve">    Application Development Experience</w:t>
      </w:r>
    </w:p>
    <w:p w14:paraId="0172CFC4" w14:textId="77777777" w:rsidR="00DB6348" w:rsidRPr="00DB6348" w:rsidRDefault="00DB6348" w:rsidP="00DB6348">
      <w:pPr>
        <w:spacing w:before="0" w:after="0" w:line="240" w:lineRule="auto"/>
        <w:rPr>
          <w:color w:val="FFFFFF" w:themeColor="background1"/>
          <w:sz w:val="2"/>
          <w:szCs w:val="2"/>
        </w:rPr>
      </w:pPr>
      <w:r w:rsidRPr="00DB6348">
        <w:rPr>
          <w:color w:val="FFFFFF" w:themeColor="background1"/>
          <w:sz w:val="2"/>
          <w:szCs w:val="2"/>
        </w:rPr>
        <w:t xml:space="preserve">    Agile Development</w:t>
      </w:r>
    </w:p>
    <w:p w14:paraId="2C995305" w14:textId="77777777" w:rsidR="00DB6348" w:rsidRPr="00DB6348" w:rsidRDefault="00DB6348" w:rsidP="00DB6348">
      <w:pPr>
        <w:spacing w:before="0" w:after="0" w:line="240" w:lineRule="auto"/>
        <w:rPr>
          <w:color w:val="FFFFFF" w:themeColor="background1"/>
          <w:sz w:val="2"/>
          <w:szCs w:val="2"/>
        </w:rPr>
      </w:pPr>
      <w:r w:rsidRPr="00DB6348">
        <w:rPr>
          <w:color w:val="FFFFFF" w:themeColor="background1"/>
          <w:sz w:val="2"/>
          <w:szCs w:val="2"/>
        </w:rPr>
        <w:t xml:space="preserve">    Waterfall Methodology</w:t>
      </w:r>
    </w:p>
    <w:p w14:paraId="11129EDE" w14:textId="77777777" w:rsidR="00DB6348" w:rsidRPr="00DB6348" w:rsidRDefault="00DB6348" w:rsidP="00DB6348">
      <w:pPr>
        <w:spacing w:before="0" w:after="0" w:line="240" w:lineRule="auto"/>
        <w:rPr>
          <w:color w:val="FFFFFF" w:themeColor="background1"/>
          <w:sz w:val="2"/>
          <w:szCs w:val="2"/>
        </w:rPr>
      </w:pPr>
      <w:r w:rsidRPr="00DB6348">
        <w:rPr>
          <w:color w:val="FFFFFF" w:themeColor="background1"/>
          <w:sz w:val="2"/>
          <w:szCs w:val="2"/>
        </w:rPr>
        <w:t xml:space="preserve">    Testing Frameworks</w:t>
      </w:r>
    </w:p>
    <w:p w14:paraId="12656489" w14:textId="77777777" w:rsidR="00DB6348" w:rsidRPr="00DB6348" w:rsidRDefault="00DB6348" w:rsidP="00DB6348">
      <w:pPr>
        <w:spacing w:before="0" w:after="0" w:line="240" w:lineRule="auto"/>
        <w:rPr>
          <w:color w:val="FFFFFF" w:themeColor="background1"/>
          <w:sz w:val="2"/>
          <w:szCs w:val="2"/>
        </w:rPr>
      </w:pPr>
      <w:r w:rsidRPr="00DB6348">
        <w:rPr>
          <w:color w:val="FFFFFF" w:themeColor="background1"/>
          <w:sz w:val="2"/>
          <w:szCs w:val="2"/>
        </w:rPr>
        <w:t xml:space="preserve">    DevOps</w:t>
      </w:r>
    </w:p>
    <w:p w14:paraId="56CE883D" w14:textId="77777777" w:rsidR="00DB6348" w:rsidRPr="00DB6348" w:rsidRDefault="00DB6348" w:rsidP="00DB6348">
      <w:pPr>
        <w:spacing w:before="0" w:after="0" w:line="240" w:lineRule="auto"/>
        <w:rPr>
          <w:color w:val="FFFFFF" w:themeColor="background1"/>
          <w:sz w:val="2"/>
          <w:szCs w:val="2"/>
        </w:rPr>
      </w:pPr>
      <w:r w:rsidRPr="00DB6348">
        <w:rPr>
          <w:color w:val="FFFFFF" w:themeColor="background1"/>
          <w:sz w:val="2"/>
          <w:szCs w:val="2"/>
        </w:rPr>
        <w:t xml:space="preserve">    Mobile App Development</w:t>
      </w:r>
    </w:p>
    <w:p w14:paraId="4C4D71A6" w14:textId="77777777" w:rsidR="00DB6348" w:rsidRPr="00DB6348" w:rsidRDefault="00DB6348" w:rsidP="00DB6348">
      <w:pPr>
        <w:spacing w:before="0" w:after="0" w:line="240" w:lineRule="auto"/>
        <w:rPr>
          <w:color w:val="FFFFFF" w:themeColor="background1"/>
          <w:sz w:val="2"/>
          <w:szCs w:val="2"/>
        </w:rPr>
      </w:pPr>
      <w:r w:rsidRPr="00DB6348">
        <w:rPr>
          <w:color w:val="FFFFFF" w:themeColor="background1"/>
          <w:sz w:val="2"/>
          <w:szCs w:val="2"/>
        </w:rPr>
        <w:t xml:space="preserve">    Native Approaches</w:t>
      </w:r>
    </w:p>
    <w:p w14:paraId="520DDB99" w14:textId="77777777" w:rsidR="00DB6348" w:rsidRPr="00DB6348" w:rsidRDefault="00DB6348" w:rsidP="00DB6348">
      <w:pPr>
        <w:spacing w:before="0" w:after="0" w:line="240" w:lineRule="auto"/>
        <w:rPr>
          <w:color w:val="FFFFFF" w:themeColor="background1"/>
          <w:sz w:val="2"/>
          <w:szCs w:val="2"/>
        </w:rPr>
      </w:pPr>
      <w:r w:rsidRPr="00DB6348">
        <w:rPr>
          <w:color w:val="FFFFFF" w:themeColor="background1"/>
          <w:sz w:val="2"/>
          <w:szCs w:val="2"/>
        </w:rPr>
        <w:t xml:space="preserve">    Hybrid Approaches</w:t>
      </w:r>
    </w:p>
    <w:p w14:paraId="78AE64CE" w14:textId="77777777" w:rsidR="00DB6348" w:rsidRPr="00DB6348" w:rsidRDefault="00DB6348" w:rsidP="00DB6348">
      <w:pPr>
        <w:spacing w:before="0" w:after="0" w:line="240" w:lineRule="auto"/>
        <w:rPr>
          <w:color w:val="FFFFFF" w:themeColor="background1"/>
          <w:sz w:val="2"/>
          <w:szCs w:val="2"/>
        </w:rPr>
      </w:pPr>
      <w:r w:rsidRPr="00DB6348">
        <w:rPr>
          <w:color w:val="FFFFFF" w:themeColor="background1"/>
          <w:sz w:val="2"/>
          <w:szCs w:val="2"/>
        </w:rPr>
        <w:t xml:space="preserve">    App Store Criteria</w:t>
      </w:r>
    </w:p>
    <w:p w14:paraId="555E2613" w14:textId="77777777" w:rsidR="00DB6348" w:rsidRPr="00DB6348" w:rsidRDefault="00DB6348" w:rsidP="00DB6348">
      <w:pPr>
        <w:spacing w:before="0" w:after="0" w:line="240" w:lineRule="auto"/>
        <w:rPr>
          <w:color w:val="FFFFFF" w:themeColor="background1"/>
          <w:sz w:val="2"/>
          <w:szCs w:val="2"/>
        </w:rPr>
      </w:pPr>
      <w:r w:rsidRPr="00DB6348">
        <w:rPr>
          <w:color w:val="FFFFFF" w:themeColor="background1"/>
          <w:sz w:val="2"/>
          <w:szCs w:val="2"/>
        </w:rPr>
        <w:t xml:space="preserve">    Best Practices</w:t>
      </w:r>
    </w:p>
    <w:p w14:paraId="17E78ED5" w14:textId="77777777" w:rsidR="00DB6348" w:rsidRPr="00DB6348" w:rsidRDefault="00DB6348" w:rsidP="00DB6348">
      <w:pPr>
        <w:spacing w:before="0" w:after="0" w:line="240" w:lineRule="auto"/>
        <w:rPr>
          <w:color w:val="FFFFFF" w:themeColor="background1"/>
          <w:sz w:val="2"/>
          <w:szCs w:val="2"/>
        </w:rPr>
      </w:pPr>
      <w:r w:rsidRPr="00DB6348">
        <w:rPr>
          <w:color w:val="FFFFFF" w:themeColor="background1"/>
          <w:sz w:val="2"/>
          <w:szCs w:val="2"/>
        </w:rPr>
        <w:t xml:space="preserve">    Bachelor's Degree</w:t>
      </w:r>
    </w:p>
    <w:p w14:paraId="295F3262" w14:textId="77777777" w:rsidR="00DB6348" w:rsidRPr="00DB6348" w:rsidRDefault="00DB6348" w:rsidP="00DB6348">
      <w:pPr>
        <w:spacing w:before="0" w:after="0" w:line="240" w:lineRule="auto"/>
        <w:rPr>
          <w:color w:val="FFFFFF" w:themeColor="background1"/>
          <w:sz w:val="2"/>
          <w:szCs w:val="2"/>
        </w:rPr>
      </w:pPr>
      <w:r w:rsidRPr="00DB6348">
        <w:rPr>
          <w:color w:val="FFFFFF" w:themeColor="background1"/>
          <w:sz w:val="2"/>
          <w:szCs w:val="2"/>
        </w:rPr>
        <w:t xml:space="preserve">    MBA</w:t>
      </w:r>
    </w:p>
    <w:p w14:paraId="441CAB80" w14:textId="77777777" w:rsidR="00DB6348" w:rsidRPr="00DB6348" w:rsidRDefault="00DB6348" w:rsidP="00DB6348">
      <w:pPr>
        <w:spacing w:before="0" w:after="0" w:line="240" w:lineRule="auto"/>
        <w:rPr>
          <w:color w:val="FFFFFF" w:themeColor="background1"/>
          <w:sz w:val="2"/>
          <w:szCs w:val="2"/>
        </w:rPr>
      </w:pPr>
      <w:r w:rsidRPr="00DB6348">
        <w:rPr>
          <w:color w:val="FFFFFF" w:themeColor="background1"/>
          <w:sz w:val="2"/>
          <w:szCs w:val="2"/>
        </w:rPr>
        <w:t xml:space="preserve">    Career Progression</w:t>
      </w:r>
    </w:p>
    <w:p w14:paraId="1AEC156F" w14:textId="77777777" w:rsidR="00DB6348" w:rsidRPr="00DB6348" w:rsidRDefault="00DB6348" w:rsidP="00DB6348">
      <w:pPr>
        <w:spacing w:before="0" w:after="0" w:line="240" w:lineRule="auto"/>
        <w:rPr>
          <w:color w:val="FFFFFF" w:themeColor="background1"/>
          <w:sz w:val="2"/>
          <w:szCs w:val="2"/>
        </w:rPr>
      </w:pPr>
      <w:r w:rsidRPr="00DB6348">
        <w:rPr>
          <w:color w:val="FFFFFF" w:themeColor="background1"/>
          <w:sz w:val="2"/>
          <w:szCs w:val="2"/>
        </w:rPr>
        <w:t xml:space="preserve">    Solution Packaging</w:t>
      </w:r>
    </w:p>
    <w:p w14:paraId="6DFF052F" w14:textId="77777777" w:rsidR="00DB6348" w:rsidRPr="00DB6348" w:rsidRDefault="00DB6348" w:rsidP="00DB6348">
      <w:pPr>
        <w:spacing w:before="0" w:after="0" w:line="240" w:lineRule="auto"/>
        <w:rPr>
          <w:color w:val="FFFFFF" w:themeColor="background1"/>
          <w:sz w:val="2"/>
          <w:szCs w:val="2"/>
        </w:rPr>
      </w:pPr>
      <w:r w:rsidRPr="00DB6348">
        <w:rPr>
          <w:color w:val="FFFFFF" w:themeColor="background1"/>
          <w:sz w:val="2"/>
          <w:szCs w:val="2"/>
        </w:rPr>
        <w:t xml:space="preserve">    Pricing Strategies</w:t>
      </w:r>
    </w:p>
    <w:p w14:paraId="6B76CF50" w14:textId="77777777" w:rsidR="00DB6348" w:rsidRPr="00DB6348" w:rsidRDefault="00DB6348" w:rsidP="00DB6348">
      <w:pPr>
        <w:spacing w:before="0" w:after="0" w:line="240" w:lineRule="auto"/>
        <w:rPr>
          <w:color w:val="FFFFFF" w:themeColor="background1"/>
          <w:sz w:val="2"/>
          <w:szCs w:val="2"/>
        </w:rPr>
      </w:pPr>
      <w:r w:rsidRPr="00DB6348">
        <w:rPr>
          <w:color w:val="FFFFFF" w:themeColor="background1"/>
          <w:sz w:val="2"/>
          <w:szCs w:val="2"/>
        </w:rPr>
        <w:t xml:space="preserve">    Relationship Development</w:t>
      </w:r>
    </w:p>
    <w:p w14:paraId="47FC17FD" w14:textId="77777777" w:rsidR="00DB6348" w:rsidRPr="00DB6348" w:rsidRDefault="00DB6348" w:rsidP="00DB6348">
      <w:pPr>
        <w:spacing w:before="0" w:after="0" w:line="240" w:lineRule="auto"/>
        <w:rPr>
          <w:color w:val="FFFFFF" w:themeColor="background1"/>
          <w:sz w:val="2"/>
          <w:szCs w:val="2"/>
        </w:rPr>
      </w:pPr>
      <w:r w:rsidRPr="00DB6348">
        <w:rPr>
          <w:color w:val="FFFFFF" w:themeColor="background1"/>
          <w:sz w:val="2"/>
          <w:szCs w:val="2"/>
        </w:rPr>
        <w:t xml:space="preserve">    Leadership Skills</w:t>
      </w:r>
    </w:p>
    <w:p w14:paraId="2D311C5A" w14:textId="77777777" w:rsidR="00DB6348" w:rsidRPr="00DB6348" w:rsidRDefault="00DB6348" w:rsidP="00DB6348">
      <w:pPr>
        <w:spacing w:before="0" w:after="0" w:line="240" w:lineRule="auto"/>
        <w:rPr>
          <w:color w:val="FFFFFF" w:themeColor="background1"/>
          <w:sz w:val="2"/>
          <w:szCs w:val="2"/>
        </w:rPr>
      </w:pPr>
      <w:r w:rsidRPr="00DB6348">
        <w:rPr>
          <w:color w:val="FFFFFF" w:themeColor="background1"/>
          <w:sz w:val="2"/>
          <w:szCs w:val="2"/>
        </w:rPr>
        <w:t xml:space="preserve">    Analytical Abilities</w:t>
      </w:r>
    </w:p>
    <w:p w14:paraId="5019818F" w14:textId="77777777" w:rsidR="00DB6348" w:rsidRPr="00DB6348" w:rsidRDefault="00DB6348" w:rsidP="00DB6348">
      <w:pPr>
        <w:spacing w:before="0" w:after="0" w:line="240" w:lineRule="auto"/>
        <w:rPr>
          <w:color w:val="FFFFFF" w:themeColor="background1"/>
          <w:sz w:val="2"/>
          <w:szCs w:val="2"/>
        </w:rPr>
      </w:pPr>
      <w:r w:rsidRPr="00DB6348">
        <w:rPr>
          <w:color w:val="FFFFFF" w:themeColor="background1"/>
          <w:sz w:val="2"/>
          <w:szCs w:val="2"/>
        </w:rPr>
        <w:t xml:space="preserve">    Project Management</w:t>
      </w:r>
    </w:p>
    <w:p w14:paraId="7D8C351F" w14:textId="77777777" w:rsidR="00DB6348" w:rsidRPr="00DB6348" w:rsidRDefault="00DB6348" w:rsidP="00DB6348">
      <w:pPr>
        <w:spacing w:before="0" w:after="0" w:line="240" w:lineRule="auto"/>
        <w:rPr>
          <w:color w:val="FFFFFF" w:themeColor="background1"/>
          <w:sz w:val="2"/>
          <w:szCs w:val="2"/>
        </w:rPr>
      </w:pPr>
      <w:r w:rsidRPr="00DB6348">
        <w:rPr>
          <w:color w:val="FFFFFF" w:themeColor="background1"/>
          <w:sz w:val="2"/>
          <w:szCs w:val="2"/>
        </w:rPr>
        <w:t xml:space="preserve">    Communication Skills</w:t>
      </w:r>
    </w:p>
    <w:p w14:paraId="06DECEDE" w14:textId="77777777" w:rsidR="00DB6348" w:rsidRPr="00DB6348" w:rsidRDefault="00DB6348" w:rsidP="00DB6348">
      <w:pPr>
        <w:spacing w:before="0" w:after="0" w:line="240" w:lineRule="auto"/>
        <w:rPr>
          <w:color w:val="FFFFFF" w:themeColor="background1"/>
          <w:sz w:val="2"/>
          <w:szCs w:val="2"/>
        </w:rPr>
      </w:pPr>
      <w:r w:rsidRPr="00DB6348">
        <w:rPr>
          <w:color w:val="FFFFFF" w:themeColor="background1"/>
          <w:sz w:val="2"/>
          <w:szCs w:val="2"/>
        </w:rPr>
        <w:t xml:space="preserve">    Technical Audiences</w:t>
      </w:r>
    </w:p>
    <w:p w14:paraId="2CB2BDA4" w14:textId="77777777" w:rsidR="00DB6348" w:rsidRPr="00DB6348" w:rsidRDefault="00DB6348" w:rsidP="00DB6348">
      <w:pPr>
        <w:spacing w:before="0" w:after="0" w:line="240" w:lineRule="auto"/>
        <w:rPr>
          <w:color w:val="FFFFFF" w:themeColor="background1"/>
          <w:sz w:val="2"/>
          <w:szCs w:val="2"/>
        </w:rPr>
      </w:pPr>
      <w:r w:rsidRPr="00DB6348">
        <w:rPr>
          <w:color w:val="FFFFFF" w:themeColor="background1"/>
          <w:sz w:val="2"/>
          <w:szCs w:val="2"/>
        </w:rPr>
        <w:t xml:space="preserve">    Non-Technical Audiences</w:t>
      </w:r>
    </w:p>
    <w:p w14:paraId="5FBF2D12" w14:textId="60220FBF" w:rsidR="00134448" w:rsidRPr="00DB6348" w:rsidRDefault="00DB6348" w:rsidP="00DB6348">
      <w:pPr>
        <w:spacing w:before="0" w:after="0" w:line="240" w:lineRule="auto"/>
        <w:rPr>
          <w:color w:val="FFFFFF" w:themeColor="background1"/>
          <w:sz w:val="2"/>
          <w:szCs w:val="2"/>
        </w:rPr>
      </w:pPr>
      <w:r w:rsidRPr="00DB6348">
        <w:rPr>
          <w:color w:val="FFFFFF" w:themeColor="background1"/>
          <w:sz w:val="2"/>
          <w:szCs w:val="2"/>
        </w:rPr>
        <w:t xml:space="preserve">    Individual Contributor</w:t>
      </w:r>
    </w:p>
    <w:sectPr w:rsidR="00134448" w:rsidRPr="00DB6348" w:rsidSect="00134448">
      <w:footerReference w:type="default" r:id="rId22"/>
      <w:pgSz w:w="12240" w:h="15840" w:code="1"/>
      <w:pgMar w:top="0" w:right="1080" w:bottom="0" w:left="108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6B4462" w14:textId="77777777" w:rsidR="00E466C0" w:rsidRDefault="00E466C0">
      <w:pPr>
        <w:spacing w:before="0" w:after="0" w:line="240" w:lineRule="auto"/>
      </w:pPr>
      <w:r>
        <w:separator/>
      </w:r>
    </w:p>
  </w:endnote>
  <w:endnote w:type="continuationSeparator" w:id="0">
    <w:p w14:paraId="56EF7496" w14:textId="77777777" w:rsidR="00E466C0" w:rsidRDefault="00E466C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4A0" w:firstRow="1" w:lastRow="0" w:firstColumn="1" w:lastColumn="0" w:noHBand="0" w:noVBand="1"/>
      <w:tblDescription w:val="Footer table"/>
    </w:tblPr>
    <w:tblGrid>
      <w:gridCol w:w="5034"/>
      <w:gridCol w:w="5046"/>
    </w:tblGrid>
    <w:tr w:rsidR="00D86A0E" w14:paraId="3DEE979E" w14:textId="77777777">
      <w:tc>
        <w:tcPr>
          <w:tcW w:w="5148" w:type="dxa"/>
        </w:tcPr>
        <w:p w14:paraId="0101AC1A" w14:textId="77777777" w:rsidR="00D86A0E" w:rsidRDefault="000171CE">
          <w:pPr>
            <w:pStyle w:val="Footer"/>
          </w:pPr>
          <w:r>
            <w:t xml:space="preserve">Page | </w:t>
          </w:r>
          <w:r>
            <w:fldChar w:fldCharType="begin"/>
          </w:r>
          <w:r>
            <w:instrText xml:space="preserve"> PAGE   \* MERGEFORMAT </w:instrText>
          </w:r>
          <w:r>
            <w:fldChar w:fldCharType="separate"/>
          </w:r>
          <w:r>
            <w:rPr>
              <w:noProof/>
            </w:rPr>
            <w:t>2</w:t>
          </w:r>
          <w:r>
            <w:fldChar w:fldCharType="end"/>
          </w:r>
        </w:p>
      </w:tc>
      <w:sdt>
        <w:sdtPr>
          <w:alias w:val="Your Name"/>
          <w:tag w:val=""/>
          <w:id w:val="-1650897978"/>
          <w:placeholder>
            <w:docPart w:val="E83A1318C97B49848C2A0E8F8D7D1080"/>
          </w:placeholder>
          <w:dataBinding w:prefixMappings="xmlns:ns0='http://purl.org/dc/elements/1.1/' xmlns:ns1='http://schemas.openxmlformats.org/package/2006/metadata/core-properties' " w:xpath="/ns1:coreProperties[1]/ns0:creator[1]" w:storeItemID="{6C3C8BC8-F283-45AE-878A-BAB7291924A1}"/>
          <w:text/>
        </w:sdtPr>
        <w:sdtContent>
          <w:tc>
            <w:tcPr>
              <w:tcW w:w="5148" w:type="dxa"/>
            </w:tcPr>
            <w:p w14:paraId="3833FFF1" w14:textId="29DF140E" w:rsidR="00D86A0E" w:rsidRDefault="00744D64">
              <w:pPr>
                <w:pStyle w:val="Footer"/>
                <w:jc w:val="right"/>
              </w:pPr>
              <w:r>
                <w:t>Darrin Joncas: Consultant</w:t>
              </w:r>
            </w:p>
          </w:tc>
        </w:sdtContent>
      </w:sdt>
    </w:tr>
  </w:tbl>
  <w:p w14:paraId="053B7041" w14:textId="77777777" w:rsidR="00D86A0E" w:rsidRDefault="00D86A0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E089B2" w14:textId="77777777" w:rsidR="00E466C0" w:rsidRDefault="00E466C0">
      <w:pPr>
        <w:spacing w:before="0" w:after="0" w:line="240" w:lineRule="auto"/>
      </w:pPr>
      <w:r>
        <w:separator/>
      </w:r>
    </w:p>
  </w:footnote>
  <w:footnote w:type="continuationSeparator" w:id="0">
    <w:p w14:paraId="2271B551" w14:textId="77777777" w:rsidR="00E466C0" w:rsidRDefault="00E466C0">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AC5921"/>
    <w:multiLevelType w:val="hybridMultilevel"/>
    <w:tmpl w:val="F9A8341A"/>
    <w:lvl w:ilvl="0" w:tplc="04090001">
      <w:start w:val="1"/>
      <w:numFmt w:val="bullet"/>
      <w:lvlText w:val=""/>
      <w:lvlJc w:val="left"/>
      <w:pPr>
        <w:ind w:left="1125" w:hanging="360"/>
      </w:pPr>
      <w:rPr>
        <w:rFonts w:ascii="Symbol" w:hAnsi="Symbol" w:hint="default"/>
      </w:rPr>
    </w:lvl>
    <w:lvl w:ilvl="1" w:tplc="04090003" w:tentative="1">
      <w:start w:val="1"/>
      <w:numFmt w:val="bullet"/>
      <w:lvlText w:val="o"/>
      <w:lvlJc w:val="left"/>
      <w:pPr>
        <w:ind w:left="1845" w:hanging="360"/>
      </w:pPr>
      <w:rPr>
        <w:rFonts w:ascii="Courier New" w:hAnsi="Courier New" w:cs="Courier New" w:hint="default"/>
      </w:rPr>
    </w:lvl>
    <w:lvl w:ilvl="2" w:tplc="04090005" w:tentative="1">
      <w:start w:val="1"/>
      <w:numFmt w:val="bullet"/>
      <w:lvlText w:val=""/>
      <w:lvlJc w:val="left"/>
      <w:pPr>
        <w:ind w:left="2565" w:hanging="360"/>
      </w:pPr>
      <w:rPr>
        <w:rFonts w:ascii="Wingdings" w:hAnsi="Wingdings" w:hint="default"/>
      </w:rPr>
    </w:lvl>
    <w:lvl w:ilvl="3" w:tplc="04090001" w:tentative="1">
      <w:start w:val="1"/>
      <w:numFmt w:val="bullet"/>
      <w:lvlText w:val=""/>
      <w:lvlJc w:val="left"/>
      <w:pPr>
        <w:ind w:left="3285" w:hanging="360"/>
      </w:pPr>
      <w:rPr>
        <w:rFonts w:ascii="Symbol" w:hAnsi="Symbol" w:hint="default"/>
      </w:rPr>
    </w:lvl>
    <w:lvl w:ilvl="4" w:tplc="04090003" w:tentative="1">
      <w:start w:val="1"/>
      <w:numFmt w:val="bullet"/>
      <w:lvlText w:val="o"/>
      <w:lvlJc w:val="left"/>
      <w:pPr>
        <w:ind w:left="4005" w:hanging="360"/>
      </w:pPr>
      <w:rPr>
        <w:rFonts w:ascii="Courier New" w:hAnsi="Courier New" w:cs="Courier New" w:hint="default"/>
      </w:rPr>
    </w:lvl>
    <w:lvl w:ilvl="5" w:tplc="04090005" w:tentative="1">
      <w:start w:val="1"/>
      <w:numFmt w:val="bullet"/>
      <w:lvlText w:val=""/>
      <w:lvlJc w:val="left"/>
      <w:pPr>
        <w:ind w:left="4725" w:hanging="360"/>
      </w:pPr>
      <w:rPr>
        <w:rFonts w:ascii="Wingdings" w:hAnsi="Wingdings" w:hint="default"/>
      </w:rPr>
    </w:lvl>
    <w:lvl w:ilvl="6" w:tplc="04090001" w:tentative="1">
      <w:start w:val="1"/>
      <w:numFmt w:val="bullet"/>
      <w:lvlText w:val=""/>
      <w:lvlJc w:val="left"/>
      <w:pPr>
        <w:ind w:left="5445" w:hanging="360"/>
      </w:pPr>
      <w:rPr>
        <w:rFonts w:ascii="Symbol" w:hAnsi="Symbol" w:hint="default"/>
      </w:rPr>
    </w:lvl>
    <w:lvl w:ilvl="7" w:tplc="04090003" w:tentative="1">
      <w:start w:val="1"/>
      <w:numFmt w:val="bullet"/>
      <w:lvlText w:val="o"/>
      <w:lvlJc w:val="left"/>
      <w:pPr>
        <w:ind w:left="6165" w:hanging="360"/>
      </w:pPr>
      <w:rPr>
        <w:rFonts w:ascii="Courier New" w:hAnsi="Courier New" w:cs="Courier New" w:hint="default"/>
      </w:rPr>
    </w:lvl>
    <w:lvl w:ilvl="8" w:tplc="04090005" w:tentative="1">
      <w:start w:val="1"/>
      <w:numFmt w:val="bullet"/>
      <w:lvlText w:val=""/>
      <w:lvlJc w:val="left"/>
      <w:pPr>
        <w:ind w:left="6885" w:hanging="360"/>
      </w:pPr>
      <w:rPr>
        <w:rFonts w:ascii="Wingdings" w:hAnsi="Wingdings" w:hint="default"/>
      </w:rPr>
    </w:lvl>
  </w:abstractNum>
  <w:abstractNum w:abstractNumId="1" w15:restartNumberingAfterBreak="0">
    <w:nsid w:val="08A00754"/>
    <w:multiLevelType w:val="multilevel"/>
    <w:tmpl w:val="B1909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E3161E"/>
    <w:multiLevelType w:val="multilevel"/>
    <w:tmpl w:val="4900F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260B56"/>
    <w:multiLevelType w:val="hybridMultilevel"/>
    <w:tmpl w:val="9300D896"/>
    <w:lvl w:ilvl="0" w:tplc="0B728B18">
      <w:numFmt w:val="bullet"/>
      <w:lvlText w:val="•"/>
      <w:lvlJc w:val="left"/>
      <w:pPr>
        <w:ind w:left="765" w:hanging="360"/>
      </w:pPr>
      <w:rPr>
        <w:rFonts w:ascii="Calibri" w:eastAsiaTheme="minorEastAsia" w:hAnsi="Calibri" w:cstheme="minorBidi"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4" w15:restartNumberingAfterBreak="0">
    <w:nsid w:val="197F4B03"/>
    <w:multiLevelType w:val="hybridMultilevel"/>
    <w:tmpl w:val="02B888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C0773BF"/>
    <w:multiLevelType w:val="hybridMultilevel"/>
    <w:tmpl w:val="86C487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2EB55C7"/>
    <w:multiLevelType w:val="multilevel"/>
    <w:tmpl w:val="07EEB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194F5D"/>
    <w:multiLevelType w:val="hybridMultilevel"/>
    <w:tmpl w:val="BD0C1CC2"/>
    <w:lvl w:ilvl="0" w:tplc="04090001">
      <w:start w:val="1"/>
      <w:numFmt w:val="bullet"/>
      <w:lvlText w:val=""/>
      <w:lvlJc w:val="left"/>
      <w:pPr>
        <w:ind w:left="634" w:hanging="360"/>
      </w:pPr>
      <w:rPr>
        <w:rFonts w:ascii="Symbol" w:hAnsi="Symbol" w:hint="default"/>
      </w:rPr>
    </w:lvl>
    <w:lvl w:ilvl="1" w:tplc="04090003">
      <w:start w:val="1"/>
      <w:numFmt w:val="bullet"/>
      <w:lvlText w:val="o"/>
      <w:lvlJc w:val="left"/>
      <w:pPr>
        <w:ind w:left="1354" w:hanging="360"/>
      </w:pPr>
      <w:rPr>
        <w:rFonts w:ascii="Courier New" w:hAnsi="Courier New" w:cs="Times" w:hint="default"/>
      </w:rPr>
    </w:lvl>
    <w:lvl w:ilvl="2" w:tplc="04090005" w:tentative="1">
      <w:start w:val="1"/>
      <w:numFmt w:val="bullet"/>
      <w:lvlText w:val=""/>
      <w:lvlJc w:val="left"/>
      <w:pPr>
        <w:ind w:left="2074" w:hanging="360"/>
      </w:pPr>
      <w:rPr>
        <w:rFonts w:ascii="Wingdings" w:hAnsi="Wingdings" w:hint="default"/>
      </w:rPr>
    </w:lvl>
    <w:lvl w:ilvl="3" w:tplc="04090001" w:tentative="1">
      <w:start w:val="1"/>
      <w:numFmt w:val="bullet"/>
      <w:lvlText w:val=""/>
      <w:lvlJc w:val="left"/>
      <w:pPr>
        <w:ind w:left="2794" w:hanging="360"/>
      </w:pPr>
      <w:rPr>
        <w:rFonts w:ascii="Symbol" w:hAnsi="Symbol" w:hint="default"/>
      </w:rPr>
    </w:lvl>
    <w:lvl w:ilvl="4" w:tplc="04090003" w:tentative="1">
      <w:start w:val="1"/>
      <w:numFmt w:val="bullet"/>
      <w:lvlText w:val="o"/>
      <w:lvlJc w:val="left"/>
      <w:pPr>
        <w:ind w:left="3514" w:hanging="360"/>
      </w:pPr>
      <w:rPr>
        <w:rFonts w:ascii="Courier New" w:hAnsi="Courier New" w:cs="Times" w:hint="default"/>
      </w:rPr>
    </w:lvl>
    <w:lvl w:ilvl="5" w:tplc="04090005" w:tentative="1">
      <w:start w:val="1"/>
      <w:numFmt w:val="bullet"/>
      <w:lvlText w:val=""/>
      <w:lvlJc w:val="left"/>
      <w:pPr>
        <w:ind w:left="4234" w:hanging="360"/>
      </w:pPr>
      <w:rPr>
        <w:rFonts w:ascii="Wingdings" w:hAnsi="Wingdings" w:hint="default"/>
      </w:rPr>
    </w:lvl>
    <w:lvl w:ilvl="6" w:tplc="04090001" w:tentative="1">
      <w:start w:val="1"/>
      <w:numFmt w:val="bullet"/>
      <w:lvlText w:val=""/>
      <w:lvlJc w:val="left"/>
      <w:pPr>
        <w:ind w:left="4954" w:hanging="360"/>
      </w:pPr>
      <w:rPr>
        <w:rFonts w:ascii="Symbol" w:hAnsi="Symbol" w:hint="default"/>
      </w:rPr>
    </w:lvl>
    <w:lvl w:ilvl="7" w:tplc="04090003" w:tentative="1">
      <w:start w:val="1"/>
      <w:numFmt w:val="bullet"/>
      <w:lvlText w:val="o"/>
      <w:lvlJc w:val="left"/>
      <w:pPr>
        <w:ind w:left="5674" w:hanging="360"/>
      </w:pPr>
      <w:rPr>
        <w:rFonts w:ascii="Courier New" w:hAnsi="Courier New" w:cs="Times" w:hint="default"/>
      </w:rPr>
    </w:lvl>
    <w:lvl w:ilvl="8" w:tplc="04090005" w:tentative="1">
      <w:start w:val="1"/>
      <w:numFmt w:val="bullet"/>
      <w:lvlText w:val=""/>
      <w:lvlJc w:val="left"/>
      <w:pPr>
        <w:ind w:left="6394" w:hanging="360"/>
      </w:pPr>
      <w:rPr>
        <w:rFonts w:ascii="Wingdings" w:hAnsi="Wingdings" w:hint="default"/>
      </w:rPr>
    </w:lvl>
  </w:abstractNum>
  <w:abstractNum w:abstractNumId="8" w15:restartNumberingAfterBreak="0">
    <w:nsid w:val="287E14DB"/>
    <w:multiLevelType w:val="hybridMultilevel"/>
    <w:tmpl w:val="8ECC960A"/>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9" w15:restartNumberingAfterBreak="0">
    <w:nsid w:val="2A3441A8"/>
    <w:multiLevelType w:val="hybridMultilevel"/>
    <w:tmpl w:val="3BF0DBAC"/>
    <w:lvl w:ilvl="0" w:tplc="0B728B18">
      <w:numFmt w:val="bullet"/>
      <w:lvlText w:val="•"/>
      <w:lvlJc w:val="left"/>
      <w:pPr>
        <w:ind w:left="765"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F051B98"/>
    <w:multiLevelType w:val="hybridMultilevel"/>
    <w:tmpl w:val="98F8D2AA"/>
    <w:lvl w:ilvl="0" w:tplc="FFE452A0">
      <w:start w:val="2017"/>
      <w:numFmt w:val="bullet"/>
      <w:lvlText w:val="•"/>
      <w:lvlJc w:val="left"/>
      <w:pPr>
        <w:ind w:left="720" w:hanging="675"/>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87820AC"/>
    <w:multiLevelType w:val="hybridMultilevel"/>
    <w:tmpl w:val="47001E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3A8E16CD"/>
    <w:multiLevelType w:val="hybridMultilevel"/>
    <w:tmpl w:val="ECA07498"/>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3" w15:restartNumberingAfterBreak="0">
    <w:nsid w:val="3C280F81"/>
    <w:multiLevelType w:val="multilevel"/>
    <w:tmpl w:val="F25E9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232F7F"/>
    <w:multiLevelType w:val="hybridMultilevel"/>
    <w:tmpl w:val="C2642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54F1A07"/>
    <w:multiLevelType w:val="hybridMultilevel"/>
    <w:tmpl w:val="5BC4DD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8F769F1"/>
    <w:multiLevelType w:val="hybridMultilevel"/>
    <w:tmpl w:val="FF2256A2"/>
    <w:lvl w:ilvl="0" w:tplc="FFE452A0">
      <w:start w:val="2017"/>
      <w:numFmt w:val="bullet"/>
      <w:lvlText w:val="•"/>
      <w:lvlJc w:val="left"/>
      <w:pPr>
        <w:ind w:left="720" w:hanging="675"/>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A1A0C84"/>
    <w:multiLevelType w:val="multilevel"/>
    <w:tmpl w:val="B148C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70780B"/>
    <w:multiLevelType w:val="multilevel"/>
    <w:tmpl w:val="A3A0D97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AC64F01"/>
    <w:multiLevelType w:val="hybridMultilevel"/>
    <w:tmpl w:val="2312F332"/>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20" w15:restartNumberingAfterBreak="0">
    <w:nsid w:val="4C2D13FB"/>
    <w:multiLevelType w:val="multilevel"/>
    <w:tmpl w:val="7F9E76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D452845"/>
    <w:multiLevelType w:val="hybridMultilevel"/>
    <w:tmpl w:val="4370A2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57C433A"/>
    <w:multiLevelType w:val="hybridMultilevel"/>
    <w:tmpl w:val="AE5A4E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B2D173D"/>
    <w:multiLevelType w:val="hybridMultilevel"/>
    <w:tmpl w:val="6D1E8B92"/>
    <w:lvl w:ilvl="0" w:tplc="04090001">
      <w:start w:val="1"/>
      <w:numFmt w:val="bullet"/>
      <w:lvlText w:val=""/>
      <w:lvlJc w:val="left"/>
      <w:pPr>
        <w:ind w:left="1125" w:hanging="360"/>
      </w:pPr>
      <w:rPr>
        <w:rFonts w:ascii="Symbol" w:hAnsi="Symbol" w:hint="default"/>
      </w:rPr>
    </w:lvl>
    <w:lvl w:ilvl="1" w:tplc="04090003" w:tentative="1">
      <w:start w:val="1"/>
      <w:numFmt w:val="bullet"/>
      <w:lvlText w:val="o"/>
      <w:lvlJc w:val="left"/>
      <w:pPr>
        <w:ind w:left="1845" w:hanging="360"/>
      </w:pPr>
      <w:rPr>
        <w:rFonts w:ascii="Courier New" w:hAnsi="Courier New" w:cs="Courier New" w:hint="default"/>
      </w:rPr>
    </w:lvl>
    <w:lvl w:ilvl="2" w:tplc="04090005" w:tentative="1">
      <w:start w:val="1"/>
      <w:numFmt w:val="bullet"/>
      <w:lvlText w:val=""/>
      <w:lvlJc w:val="left"/>
      <w:pPr>
        <w:ind w:left="2565" w:hanging="360"/>
      </w:pPr>
      <w:rPr>
        <w:rFonts w:ascii="Wingdings" w:hAnsi="Wingdings" w:hint="default"/>
      </w:rPr>
    </w:lvl>
    <w:lvl w:ilvl="3" w:tplc="04090001" w:tentative="1">
      <w:start w:val="1"/>
      <w:numFmt w:val="bullet"/>
      <w:lvlText w:val=""/>
      <w:lvlJc w:val="left"/>
      <w:pPr>
        <w:ind w:left="3285" w:hanging="360"/>
      </w:pPr>
      <w:rPr>
        <w:rFonts w:ascii="Symbol" w:hAnsi="Symbol" w:hint="default"/>
      </w:rPr>
    </w:lvl>
    <w:lvl w:ilvl="4" w:tplc="04090003" w:tentative="1">
      <w:start w:val="1"/>
      <w:numFmt w:val="bullet"/>
      <w:lvlText w:val="o"/>
      <w:lvlJc w:val="left"/>
      <w:pPr>
        <w:ind w:left="4005" w:hanging="360"/>
      </w:pPr>
      <w:rPr>
        <w:rFonts w:ascii="Courier New" w:hAnsi="Courier New" w:cs="Courier New" w:hint="default"/>
      </w:rPr>
    </w:lvl>
    <w:lvl w:ilvl="5" w:tplc="04090005" w:tentative="1">
      <w:start w:val="1"/>
      <w:numFmt w:val="bullet"/>
      <w:lvlText w:val=""/>
      <w:lvlJc w:val="left"/>
      <w:pPr>
        <w:ind w:left="4725" w:hanging="360"/>
      </w:pPr>
      <w:rPr>
        <w:rFonts w:ascii="Wingdings" w:hAnsi="Wingdings" w:hint="default"/>
      </w:rPr>
    </w:lvl>
    <w:lvl w:ilvl="6" w:tplc="04090001" w:tentative="1">
      <w:start w:val="1"/>
      <w:numFmt w:val="bullet"/>
      <w:lvlText w:val=""/>
      <w:lvlJc w:val="left"/>
      <w:pPr>
        <w:ind w:left="5445" w:hanging="360"/>
      </w:pPr>
      <w:rPr>
        <w:rFonts w:ascii="Symbol" w:hAnsi="Symbol" w:hint="default"/>
      </w:rPr>
    </w:lvl>
    <w:lvl w:ilvl="7" w:tplc="04090003" w:tentative="1">
      <w:start w:val="1"/>
      <w:numFmt w:val="bullet"/>
      <w:lvlText w:val="o"/>
      <w:lvlJc w:val="left"/>
      <w:pPr>
        <w:ind w:left="6165" w:hanging="360"/>
      </w:pPr>
      <w:rPr>
        <w:rFonts w:ascii="Courier New" w:hAnsi="Courier New" w:cs="Courier New" w:hint="default"/>
      </w:rPr>
    </w:lvl>
    <w:lvl w:ilvl="8" w:tplc="04090005" w:tentative="1">
      <w:start w:val="1"/>
      <w:numFmt w:val="bullet"/>
      <w:lvlText w:val=""/>
      <w:lvlJc w:val="left"/>
      <w:pPr>
        <w:ind w:left="6885" w:hanging="360"/>
      </w:pPr>
      <w:rPr>
        <w:rFonts w:ascii="Wingdings" w:hAnsi="Wingdings" w:hint="default"/>
      </w:rPr>
    </w:lvl>
  </w:abstractNum>
  <w:abstractNum w:abstractNumId="24" w15:restartNumberingAfterBreak="0">
    <w:nsid w:val="5F8652C5"/>
    <w:multiLevelType w:val="hybridMultilevel"/>
    <w:tmpl w:val="537E97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5FED48B7"/>
    <w:multiLevelType w:val="hybridMultilevel"/>
    <w:tmpl w:val="9EC6A2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23017D1"/>
    <w:multiLevelType w:val="hybridMultilevel"/>
    <w:tmpl w:val="E264CA32"/>
    <w:lvl w:ilvl="0" w:tplc="FFE452A0">
      <w:start w:val="2017"/>
      <w:numFmt w:val="bullet"/>
      <w:lvlText w:val="•"/>
      <w:lvlJc w:val="left"/>
      <w:pPr>
        <w:ind w:left="720" w:hanging="675"/>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E5803C9"/>
    <w:multiLevelType w:val="hybridMultilevel"/>
    <w:tmpl w:val="B5866900"/>
    <w:lvl w:ilvl="0" w:tplc="04090001">
      <w:start w:val="1"/>
      <w:numFmt w:val="bullet"/>
      <w:lvlText w:val=""/>
      <w:lvlJc w:val="left"/>
      <w:pPr>
        <w:ind w:left="1125" w:hanging="360"/>
      </w:pPr>
      <w:rPr>
        <w:rFonts w:ascii="Symbol" w:hAnsi="Symbol" w:hint="default"/>
      </w:rPr>
    </w:lvl>
    <w:lvl w:ilvl="1" w:tplc="04090003" w:tentative="1">
      <w:start w:val="1"/>
      <w:numFmt w:val="bullet"/>
      <w:lvlText w:val="o"/>
      <w:lvlJc w:val="left"/>
      <w:pPr>
        <w:ind w:left="1845" w:hanging="360"/>
      </w:pPr>
      <w:rPr>
        <w:rFonts w:ascii="Courier New" w:hAnsi="Courier New" w:cs="Courier New" w:hint="default"/>
      </w:rPr>
    </w:lvl>
    <w:lvl w:ilvl="2" w:tplc="04090005" w:tentative="1">
      <w:start w:val="1"/>
      <w:numFmt w:val="bullet"/>
      <w:lvlText w:val=""/>
      <w:lvlJc w:val="left"/>
      <w:pPr>
        <w:ind w:left="2565" w:hanging="360"/>
      </w:pPr>
      <w:rPr>
        <w:rFonts w:ascii="Wingdings" w:hAnsi="Wingdings" w:hint="default"/>
      </w:rPr>
    </w:lvl>
    <w:lvl w:ilvl="3" w:tplc="04090001" w:tentative="1">
      <w:start w:val="1"/>
      <w:numFmt w:val="bullet"/>
      <w:lvlText w:val=""/>
      <w:lvlJc w:val="left"/>
      <w:pPr>
        <w:ind w:left="3285" w:hanging="360"/>
      </w:pPr>
      <w:rPr>
        <w:rFonts w:ascii="Symbol" w:hAnsi="Symbol" w:hint="default"/>
      </w:rPr>
    </w:lvl>
    <w:lvl w:ilvl="4" w:tplc="04090003" w:tentative="1">
      <w:start w:val="1"/>
      <w:numFmt w:val="bullet"/>
      <w:lvlText w:val="o"/>
      <w:lvlJc w:val="left"/>
      <w:pPr>
        <w:ind w:left="4005" w:hanging="360"/>
      </w:pPr>
      <w:rPr>
        <w:rFonts w:ascii="Courier New" w:hAnsi="Courier New" w:cs="Courier New" w:hint="default"/>
      </w:rPr>
    </w:lvl>
    <w:lvl w:ilvl="5" w:tplc="04090005" w:tentative="1">
      <w:start w:val="1"/>
      <w:numFmt w:val="bullet"/>
      <w:lvlText w:val=""/>
      <w:lvlJc w:val="left"/>
      <w:pPr>
        <w:ind w:left="4725" w:hanging="360"/>
      </w:pPr>
      <w:rPr>
        <w:rFonts w:ascii="Wingdings" w:hAnsi="Wingdings" w:hint="default"/>
      </w:rPr>
    </w:lvl>
    <w:lvl w:ilvl="6" w:tplc="04090001" w:tentative="1">
      <w:start w:val="1"/>
      <w:numFmt w:val="bullet"/>
      <w:lvlText w:val=""/>
      <w:lvlJc w:val="left"/>
      <w:pPr>
        <w:ind w:left="5445" w:hanging="360"/>
      </w:pPr>
      <w:rPr>
        <w:rFonts w:ascii="Symbol" w:hAnsi="Symbol" w:hint="default"/>
      </w:rPr>
    </w:lvl>
    <w:lvl w:ilvl="7" w:tplc="04090003" w:tentative="1">
      <w:start w:val="1"/>
      <w:numFmt w:val="bullet"/>
      <w:lvlText w:val="o"/>
      <w:lvlJc w:val="left"/>
      <w:pPr>
        <w:ind w:left="6165" w:hanging="360"/>
      </w:pPr>
      <w:rPr>
        <w:rFonts w:ascii="Courier New" w:hAnsi="Courier New" w:cs="Courier New" w:hint="default"/>
      </w:rPr>
    </w:lvl>
    <w:lvl w:ilvl="8" w:tplc="04090005" w:tentative="1">
      <w:start w:val="1"/>
      <w:numFmt w:val="bullet"/>
      <w:lvlText w:val=""/>
      <w:lvlJc w:val="left"/>
      <w:pPr>
        <w:ind w:left="6885" w:hanging="360"/>
      </w:pPr>
      <w:rPr>
        <w:rFonts w:ascii="Wingdings" w:hAnsi="Wingdings" w:hint="default"/>
      </w:rPr>
    </w:lvl>
  </w:abstractNum>
  <w:abstractNum w:abstractNumId="28" w15:restartNumberingAfterBreak="0">
    <w:nsid w:val="72916E2F"/>
    <w:multiLevelType w:val="hybridMultilevel"/>
    <w:tmpl w:val="C4DEFB70"/>
    <w:lvl w:ilvl="0" w:tplc="FFE452A0">
      <w:start w:val="2017"/>
      <w:numFmt w:val="bullet"/>
      <w:lvlText w:val="•"/>
      <w:lvlJc w:val="left"/>
      <w:pPr>
        <w:ind w:left="720" w:hanging="675"/>
      </w:pPr>
      <w:rPr>
        <w:rFonts w:ascii="Calibri" w:eastAsiaTheme="minorEastAsia" w:hAnsi="Calibri" w:cs="Calibri" w:hint="default"/>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abstractNum w:abstractNumId="29" w15:restartNumberingAfterBreak="0">
    <w:nsid w:val="750D4A9B"/>
    <w:multiLevelType w:val="hybridMultilevel"/>
    <w:tmpl w:val="BF887E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A49254E"/>
    <w:multiLevelType w:val="hybridMultilevel"/>
    <w:tmpl w:val="D99845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CFB016C"/>
    <w:multiLevelType w:val="multilevel"/>
    <w:tmpl w:val="8EA03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724F18"/>
    <w:multiLevelType w:val="hybridMultilevel"/>
    <w:tmpl w:val="1C261FCE"/>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num w:numId="1" w16cid:durableId="428232933">
    <w:abstractNumId w:val="30"/>
  </w:num>
  <w:num w:numId="2" w16cid:durableId="2049990136">
    <w:abstractNumId w:val="21"/>
  </w:num>
  <w:num w:numId="3" w16cid:durableId="2068723875">
    <w:abstractNumId w:val="28"/>
  </w:num>
  <w:num w:numId="4" w16cid:durableId="638926494">
    <w:abstractNumId w:val="26"/>
  </w:num>
  <w:num w:numId="5" w16cid:durableId="358896491">
    <w:abstractNumId w:val="10"/>
  </w:num>
  <w:num w:numId="6" w16cid:durableId="145557871">
    <w:abstractNumId w:val="16"/>
  </w:num>
  <w:num w:numId="7" w16cid:durableId="2089694304">
    <w:abstractNumId w:val="7"/>
  </w:num>
  <w:num w:numId="8" w16cid:durableId="1967463296">
    <w:abstractNumId w:val="24"/>
  </w:num>
  <w:num w:numId="9" w16cid:durableId="917326250">
    <w:abstractNumId w:val="15"/>
  </w:num>
  <w:num w:numId="10" w16cid:durableId="1784228593">
    <w:abstractNumId w:val="5"/>
  </w:num>
  <w:num w:numId="11" w16cid:durableId="1175922410">
    <w:abstractNumId w:val="4"/>
  </w:num>
  <w:num w:numId="12" w16cid:durableId="636491435">
    <w:abstractNumId w:val="32"/>
  </w:num>
  <w:num w:numId="13" w16cid:durableId="370886026">
    <w:abstractNumId w:val="12"/>
  </w:num>
  <w:num w:numId="14" w16cid:durableId="2119175854">
    <w:abstractNumId w:val="8"/>
  </w:num>
  <w:num w:numId="15" w16cid:durableId="1914898813">
    <w:abstractNumId w:val="14"/>
  </w:num>
  <w:num w:numId="16" w16cid:durableId="1892426660">
    <w:abstractNumId w:val="27"/>
  </w:num>
  <w:num w:numId="17" w16cid:durableId="2110658051">
    <w:abstractNumId w:val="3"/>
  </w:num>
  <w:num w:numId="18" w16cid:durableId="1159426664">
    <w:abstractNumId w:val="11"/>
  </w:num>
  <w:num w:numId="19" w16cid:durableId="276179211">
    <w:abstractNumId w:val="9"/>
  </w:num>
  <w:num w:numId="20" w16cid:durableId="422453762">
    <w:abstractNumId w:val="2"/>
  </w:num>
  <w:num w:numId="21" w16cid:durableId="360667417">
    <w:abstractNumId w:val="19"/>
  </w:num>
  <w:num w:numId="22" w16cid:durableId="1319992991">
    <w:abstractNumId w:val="29"/>
  </w:num>
  <w:num w:numId="23" w16cid:durableId="1704623746">
    <w:abstractNumId w:val="1"/>
  </w:num>
  <w:num w:numId="24" w16cid:durableId="47263639">
    <w:abstractNumId w:val="13"/>
  </w:num>
  <w:num w:numId="25" w16cid:durableId="79722599">
    <w:abstractNumId w:val="31"/>
  </w:num>
  <w:num w:numId="26" w16cid:durableId="200024109">
    <w:abstractNumId w:val="17"/>
  </w:num>
  <w:num w:numId="27" w16cid:durableId="1746099421">
    <w:abstractNumId w:val="6"/>
  </w:num>
  <w:num w:numId="28" w16cid:durableId="945579173">
    <w:abstractNumId w:val="25"/>
  </w:num>
  <w:num w:numId="29" w16cid:durableId="547686086">
    <w:abstractNumId w:val="0"/>
  </w:num>
  <w:num w:numId="30" w16cid:durableId="1341080145">
    <w:abstractNumId w:val="23"/>
  </w:num>
  <w:num w:numId="31" w16cid:durableId="1317340622">
    <w:abstractNumId w:val="22"/>
  </w:num>
  <w:num w:numId="32" w16cid:durableId="1411384855">
    <w:abstractNumId w:val="20"/>
  </w:num>
  <w:num w:numId="33" w16cid:durableId="23215663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220D"/>
    <w:rsid w:val="000171CE"/>
    <w:rsid w:val="00017331"/>
    <w:rsid w:val="000337EB"/>
    <w:rsid w:val="00084F3F"/>
    <w:rsid w:val="000879B7"/>
    <w:rsid w:val="000F4F19"/>
    <w:rsid w:val="00122204"/>
    <w:rsid w:val="00134448"/>
    <w:rsid w:val="001769CF"/>
    <w:rsid w:val="0017779B"/>
    <w:rsid w:val="001E7448"/>
    <w:rsid w:val="002116E1"/>
    <w:rsid w:val="00235261"/>
    <w:rsid w:val="00286019"/>
    <w:rsid w:val="00290C0B"/>
    <w:rsid w:val="00296EAB"/>
    <w:rsid w:val="002A220D"/>
    <w:rsid w:val="002A51EA"/>
    <w:rsid w:val="002C2AA6"/>
    <w:rsid w:val="002E0B43"/>
    <w:rsid w:val="002E0FE1"/>
    <w:rsid w:val="002F3679"/>
    <w:rsid w:val="00306BDB"/>
    <w:rsid w:val="0031337E"/>
    <w:rsid w:val="00320A3F"/>
    <w:rsid w:val="00323277"/>
    <w:rsid w:val="00344693"/>
    <w:rsid w:val="00344D07"/>
    <w:rsid w:val="00384555"/>
    <w:rsid w:val="003B313B"/>
    <w:rsid w:val="003C293E"/>
    <w:rsid w:val="003E626D"/>
    <w:rsid w:val="004074F3"/>
    <w:rsid w:val="00430A84"/>
    <w:rsid w:val="0044075D"/>
    <w:rsid w:val="00446B7A"/>
    <w:rsid w:val="00475F6A"/>
    <w:rsid w:val="00495F40"/>
    <w:rsid w:val="004B5C27"/>
    <w:rsid w:val="004C7915"/>
    <w:rsid w:val="004D2CD9"/>
    <w:rsid w:val="004E6E71"/>
    <w:rsid w:val="004F3385"/>
    <w:rsid w:val="004F7890"/>
    <w:rsid w:val="00510129"/>
    <w:rsid w:val="005207E6"/>
    <w:rsid w:val="005529C8"/>
    <w:rsid w:val="00570343"/>
    <w:rsid w:val="00584348"/>
    <w:rsid w:val="005E77A1"/>
    <w:rsid w:val="006142CE"/>
    <w:rsid w:val="0062475B"/>
    <w:rsid w:val="0062738E"/>
    <w:rsid w:val="006333CF"/>
    <w:rsid w:val="00681283"/>
    <w:rsid w:val="006E5370"/>
    <w:rsid w:val="00722BBE"/>
    <w:rsid w:val="00744D64"/>
    <w:rsid w:val="00772FF7"/>
    <w:rsid w:val="00795C52"/>
    <w:rsid w:val="007A55AF"/>
    <w:rsid w:val="007B2584"/>
    <w:rsid w:val="007F425C"/>
    <w:rsid w:val="00801922"/>
    <w:rsid w:val="00803E4A"/>
    <w:rsid w:val="00806A4C"/>
    <w:rsid w:val="00812302"/>
    <w:rsid w:val="00813606"/>
    <w:rsid w:val="00823C0A"/>
    <w:rsid w:val="00850CA7"/>
    <w:rsid w:val="008526F2"/>
    <w:rsid w:val="008A26D7"/>
    <w:rsid w:val="008A6B4B"/>
    <w:rsid w:val="008C1320"/>
    <w:rsid w:val="008C6883"/>
    <w:rsid w:val="009161C3"/>
    <w:rsid w:val="00952F35"/>
    <w:rsid w:val="0096532D"/>
    <w:rsid w:val="009904FE"/>
    <w:rsid w:val="009B3B02"/>
    <w:rsid w:val="009D60DE"/>
    <w:rsid w:val="00A00E6C"/>
    <w:rsid w:val="00A2747B"/>
    <w:rsid w:val="00A32AD2"/>
    <w:rsid w:val="00A6098F"/>
    <w:rsid w:val="00A702F2"/>
    <w:rsid w:val="00A96519"/>
    <w:rsid w:val="00AA64EC"/>
    <w:rsid w:val="00AB66B3"/>
    <w:rsid w:val="00B72DF1"/>
    <w:rsid w:val="00B7458B"/>
    <w:rsid w:val="00B87D17"/>
    <w:rsid w:val="00BB0DD4"/>
    <w:rsid w:val="00BB7AB7"/>
    <w:rsid w:val="00BC7146"/>
    <w:rsid w:val="00BE4C39"/>
    <w:rsid w:val="00BE6D51"/>
    <w:rsid w:val="00BF2D13"/>
    <w:rsid w:val="00C22546"/>
    <w:rsid w:val="00C53E90"/>
    <w:rsid w:val="00C94613"/>
    <w:rsid w:val="00CC5326"/>
    <w:rsid w:val="00D0701B"/>
    <w:rsid w:val="00D07F48"/>
    <w:rsid w:val="00D82392"/>
    <w:rsid w:val="00D86A0E"/>
    <w:rsid w:val="00DB1E18"/>
    <w:rsid w:val="00DB6348"/>
    <w:rsid w:val="00E250B5"/>
    <w:rsid w:val="00E31441"/>
    <w:rsid w:val="00E33BFA"/>
    <w:rsid w:val="00E34055"/>
    <w:rsid w:val="00E43B30"/>
    <w:rsid w:val="00E466C0"/>
    <w:rsid w:val="00E83F11"/>
    <w:rsid w:val="00EC389C"/>
    <w:rsid w:val="00F02225"/>
    <w:rsid w:val="00F5165B"/>
    <w:rsid w:val="00F617F6"/>
    <w:rsid w:val="00F915B4"/>
    <w:rsid w:val="00FB4843"/>
    <w:rsid w:val="00FC54C7"/>
    <w:rsid w:val="00FD2F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F35F80"/>
  <w15:chartTrackingRefBased/>
  <w15:docId w15:val="{3F5CC84B-EC3F-4267-B53C-2ADAB0A21C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color w:val="595959" w:themeColor="text1" w:themeTint="A6"/>
        <w:lang w:val="en-US" w:eastAsia="ja-JP" w:bidi="ar-SA"/>
      </w:rPr>
    </w:rPrDefault>
    <w:pPrDefault>
      <w:pPr>
        <w:spacing w:before="40" w:after="160" w:line="288"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1" w:unhideWhenUsed="1"/>
    <w:lsdException w:name="heading 4" w:semiHidden="1" w:uiPriority="18" w:unhideWhenUsed="1"/>
    <w:lsdException w:name="heading 5" w:semiHidden="1" w:uiPriority="18" w:unhideWhenUsed="1" w:qFormat="1"/>
    <w:lsdException w:name="heading 6" w:semiHidden="1" w:uiPriority="18" w:unhideWhenUsed="1" w:qFormat="1"/>
    <w:lsdException w:name="heading 7" w:semiHidden="1" w:uiPriority="18" w:unhideWhenUsed="1" w:qFormat="1"/>
    <w:lsdException w:name="heading 8" w:semiHidden="1" w:uiPriority="18" w:unhideWhenUsed="1" w:qFormat="1"/>
    <w:lsdException w:name="heading 9" w:semiHidden="1" w:uiPriority="18"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2"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qFormat="1"/>
    <w:lsdException w:name="Closing" w:semiHidden="1" w:uiPriority="8" w:unhideWhenUsed="1"/>
    <w:lsdException w:name="Signature" w:semiHidden="1" w:uiPriority="8"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iPriority="8" w:unhideWhenUsed="1"/>
    <w:lsdException w:name="Date" w:semiHidden="1" w:uiPriority="8"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9" w:qFormat="1"/>
    <w:lsdException w:name="Emphasis" w:semiHidden="1" w:uiPriority="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9"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kern w:val="20"/>
    </w:rPr>
  </w:style>
  <w:style w:type="paragraph" w:styleId="Heading1">
    <w:name w:val="heading 1"/>
    <w:basedOn w:val="Normal"/>
    <w:next w:val="Normal"/>
    <w:unhideWhenUsed/>
    <w:qFormat/>
    <w:pPr>
      <w:jc w:val="right"/>
      <w:outlineLvl w:val="0"/>
    </w:pPr>
    <w:rPr>
      <w:rFonts w:asciiTheme="majorHAnsi" w:eastAsiaTheme="majorEastAsia" w:hAnsiTheme="majorHAnsi" w:cstheme="majorBidi"/>
      <w:caps/>
      <w:color w:val="418AB3" w:themeColor="accent1"/>
      <w:sz w:val="21"/>
      <w:szCs w:val="21"/>
    </w:rPr>
  </w:style>
  <w:style w:type="paragraph" w:styleId="Heading2">
    <w:name w:val="heading 2"/>
    <w:basedOn w:val="Normal"/>
    <w:next w:val="Normal"/>
    <w:unhideWhenUsed/>
    <w:qFormat/>
    <w:pPr>
      <w:keepNext/>
      <w:keepLines/>
      <w:spacing w:after="40"/>
      <w:outlineLvl w:val="1"/>
    </w:pPr>
    <w:rPr>
      <w:rFonts w:asciiTheme="majorHAnsi" w:eastAsiaTheme="majorEastAsia" w:hAnsiTheme="majorHAnsi" w:cstheme="majorBidi"/>
      <w:b/>
      <w:bCs/>
      <w:caps/>
      <w:color w:val="404040" w:themeColor="text1" w:themeTint="BF"/>
      <w14:ligatures w14:val="standardContextual"/>
    </w:rPr>
  </w:style>
  <w:style w:type="paragraph" w:styleId="Heading3">
    <w:name w:val="heading 3"/>
    <w:basedOn w:val="Normal"/>
    <w:next w:val="Normal"/>
    <w:link w:val="Heading3Char"/>
    <w:uiPriority w:val="9"/>
    <w:unhideWhenUsed/>
    <w:pPr>
      <w:keepNext/>
      <w:keepLines/>
      <w:spacing w:before="200" w:after="0"/>
      <w:outlineLvl w:val="2"/>
    </w:pPr>
    <w:rPr>
      <w:rFonts w:asciiTheme="majorHAnsi" w:eastAsiaTheme="majorEastAsia" w:hAnsiTheme="majorHAnsi" w:cstheme="majorBidi"/>
      <w:b/>
      <w:bCs/>
      <w:color w:val="418AB3" w:themeColor="accent1"/>
      <w14:ligatures w14:val="standardContextual"/>
    </w:rPr>
  </w:style>
  <w:style w:type="paragraph" w:styleId="Heading4">
    <w:name w:val="heading 4"/>
    <w:basedOn w:val="Normal"/>
    <w:next w:val="Normal"/>
    <w:link w:val="Heading4Char"/>
    <w:uiPriority w:val="9"/>
    <w:semiHidden/>
    <w:unhideWhenUsed/>
    <w:pPr>
      <w:keepNext/>
      <w:keepLines/>
      <w:spacing w:before="200" w:after="0"/>
      <w:outlineLvl w:val="3"/>
    </w:pPr>
    <w:rPr>
      <w:rFonts w:asciiTheme="majorHAnsi" w:eastAsiaTheme="majorEastAsia" w:hAnsiTheme="majorHAnsi" w:cstheme="majorBidi"/>
      <w:b/>
      <w:bCs/>
      <w:i/>
      <w:iCs/>
      <w:color w:val="418AB3"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04458" w:themeColor="accent1" w:themeShade="7F"/>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04458" w:themeColor="accent1" w:themeShade="7F"/>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04040" w:themeColor="text1" w:themeTint="BF"/>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1"/>
    <w:unhideWhenUsed/>
    <w:pPr>
      <w:spacing w:after="0" w:line="240" w:lineRule="auto"/>
    </w:pPr>
  </w:style>
  <w:style w:type="character" w:customStyle="1" w:styleId="FooterChar">
    <w:name w:val="Footer Char"/>
    <w:basedOn w:val="DefaultParagraphFont"/>
    <w:link w:val="Footer"/>
    <w:uiPriority w:val="1"/>
    <w:rPr>
      <w:kern w:val="20"/>
    </w:rPr>
  </w:style>
  <w:style w:type="paragraph" w:customStyle="1" w:styleId="ResumeText">
    <w:name w:val="Resume Text"/>
    <w:basedOn w:val="Normal"/>
    <w:qFormat/>
    <w:pPr>
      <w:spacing w:after="40"/>
      <w:ind w:right="1440"/>
    </w:pPr>
  </w:style>
  <w:style w:type="character" w:styleId="PlaceholderText">
    <w:name w:val="Placeholder Text"/>
    <w:basedOn w:val="DefaultParagraphFont"/>
    <w:uiPriority w:val="99"/>
    <w:semiHidden/>
    <w:rPr>
      <w:color w:val="808080"/>
    </w:rPr>
  </w:style>
  <w:style w:type="table" w:styleId="TableGrid">
    <w:name w:val="Table Grid"/>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18AB3" w:themeColor="accent1"/>
      <w:kern w:val="20"/>
      <w14:ligatures w14:val="standardContextual"/>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18AB3" w:themeColor="accent1"/>
      <w:kern w:val="20"/>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04458" w:themeColor="accent1" w:themeShade="7F"/>
      <w:kern w:val="2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04458" w:themeColor="accent1" w:themeShade="7F"/>
      <w:kern w:val="2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kern w:val="20"/>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04040" w:themeColor="text1" w:themeTint="BF"/>
      <w:kern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kern w:val="20"/>
    </w:rPr>
  </w:style>
  <w:style w:type="table" w:customStyle="1" w:styleId="ResumeTable">
    <w:name w:val="Resume Table"/>
    <w:basedOn w:val="TableNormal"/>
    <w:uiPriority w:val="99"/>
    <w:tblPr>
      <w:tblBorders>
        <w:insideH w:val="single" w:sz="4" w:space="0" w:color="418AB3" w:themeColor="accent1"/>
      </w:tblBorders>
      <w:tblCellMar>
        <w:top w:w="144" w:type="dxa"/>
        <w:left w:w="0" w:type="dxa"/>
        <w:bottom w:w="144" w:type="dxa"/>
        <w:right w:w="0" w:type="dxa"/>
      </w:tblCellMar>
    </w:tblPr>
  </w:style>
  <w:style w:type="table" w:customStyle="1" w:styleId="LetterTable">
    <w:name w:val="Letter Table"/>
    <w:basedOn w:val="TableNormal"/>
    <w:uiPriority w:val="99"/>
    <w:pPr>
      <w:spacing w:after="0" w:line="240" w:lineRule="auto"/>
      <w:ind w:left="144" w:right="144"/>
    </w:pPr>
    <w:tblPr>
      <w:tblBorders>
        <w:insideH w:val="single" w:sz="4" w:space="0" w:color="D9D9D9" w:themeColor="background1" w:themeShade="D9"/>
      </w:tblBorders>
      <w:tblCellMar>
        <w:left w:w="0" w:type="dxa"/>
        <w:right w:w="0" w:type="dxa"/>
      </w:tblCellMar>
    </w:tblPr>
    <w:tblStylePr w:type="firstRow">
      <w:rPr>
        <w:rFonts w:asciiTheme="majorHAnsi" w:hAnsiTheme="majorHAnsi"/>
        <w:b w:val="0"/>
        <w:caps/>
        <w:smallCaps w:val="0"/>
        <w:color w:val="418AB3" w:themeColor="accent1"/>
        <w:sz w:val="22"/>
      </w:rPr>
    </w:tblStylePr>
    <w:tblStylePr w:type="firstCol">
      <w:rPr>
        <w:b/>
      </w:rPr>
    </w:tblStylePr>
  </w:style>
  <w:style w:type="character" w:styleId="Emphasis">
    <w:name w:val="Emphasis"/>
    <w:basedOn w:val="DefaultParagraphFont"/>
    <w:unhideWhenUsed/>
    <w:qFormat/>
    <w:rPr>
      <w:color w:val="418AB3" w:themeColor="accent1"/>
    </w:rPr>
  </w:style>
  <w:style w:type="paragraph" w:customStyle="1" w:styleId="ContactInfo">
    <w:name w:val="Contact Info"/>
    <w:basedOn w:val="Normal"/>
    <w:qFormat/>
    <w:pPr>
      <w:spacing w:after="0" w:line="240" w:lineRule="auto"/>
      <w:jc w:val="right"/>
    </w:pPr>
    <w:rPr>
      <w:sz w:val="18"/>
      <w:szCs w:val="18"/>
    </w:rPr>
  </w:style>
  <w:style w:type="paragraph" w:customStyle="1" w:styleId="Name">
    <w:name w:val="Name"/>
    <w:basedOn w:val="Normal"/>
    <w:next w:val="Normal"/>
    <w:qFormat/>
    <w:pPr>
      <w:pBdr>
        <w:top w:val="single" w:sz="4" w:space="4" w:color="418AB3" w:themeColor="accent1"/>
        <w:left w:val="single" w:sz="4" w:space="6" w:color="418AB3" w:themeColor="accent1"/>
        <w:bottom w:val="single" w:sz="4" w:space="4" w:color="418AB3" w:themeColor="accent1"/>
        <w:right w:val="single" w:sz="4" w:space="6" w:color="418AB3" w:themeColor="accent1"/>
      </w:pBdr>
      <w:shd w:val="clear" w:color="auto" w:fill="418AB3" w:themeFill="accent1"/>
      <w:spacing w:before="240"/>
      <w:ind w:left="144" w:right="144"/>
    </w:pPr>
    <w:rPr>
      <w:rFonts w:asciiTheme="majorHAnsi" w:eastAsiaTheme="majorEastAsia" w:hAnsiTheme="majorHAnsi" w:cstheme="majorBidi"/>
      <w:caps/>
      <w:color w:val="FFFFFF" w:themeColor="background1"/>
      <w:sz w:val="32"/>
      <w:szCs w:val="32"/>
    </w:rPr>
  </w:style>
  <w:style w:type="paragraph" w:styleId="Header">
    <w:name w:val="header"/>
    <w:basedOn w:val="Normal"/>
    <w:link w:val="HeaderChar"/>
    <w:uiPriority w:val="99"/>
    <w:unhideWhenUsed/>
    <w:pPr>
      <w:tabs>
        <w:tab w:val="center" w:pos="4680"/>
        <w:tab w:val="right" w:pos="9360"/>
      </w:tabs>
      <w:spacing w:before="0" w:after="0" w:line="240" w:lineRule="auto"/>
    </w:pPr>
  </w:style>
  <w:style w:type="character" w:customStyle="1" w:styleId="HeaderChar">
    <w:name w:val="Header Char"/>
    <w:basedOn w:val="DefaultParagraphFont"/>
    <w:link w:val="Header"/>
    <w:uiPriority w:val="99"/>
    <w:rPr>
      <w:kern w:val="20"/>
    </w:rPr>
  </w:style>
  <w:style w:type="paragraph" w:customStyle="1" w:styleId="Endigm1">
    <w:name w:val="Endigm1"/>
    <w:link w:val="Endigm1Char"/>
    <w:qFormat/>
    <w:rsid w:val="002A220D"/>
    <w:pPr>
      <w:spacing w:before="0" w:after="0" w:line="240" w:lineRule="auto"/>
    </w:pPr>
    <w:rPr>
      <w:kern w:val="20"/>
    </w:rPr>
  </w:style>
  <w:style w:type="paragraph" w:styleId="ListParagraph">
    <w:name w:val="List Paragraph"/>
    <w:basedOn w:val="Normal"/>
    <w:uiPriority w:val="34"/>
    <w:qFormat/>
    <w:rsid w:val="007F425C"/>
    <w:pPr>
      <w:spacing w:before="0" w:line="259" w:lineRule="auto"/>
      <w:ind w:left="720"/>
      <w:contextualSpacing/>
    </w:pPr>
    <w:rPr>
      <w:color w:val="auto"/>
      <w:kern w:val="0"/>
      <w:sz w:val="22"/>
      <w:szCs w:val="22"/>
      <w:lang w:eastAsia="en-US"/>
    </w:rPr>
  </w:style>
  <w:style w:type="character" w:customStyle="1" w:styleId="Endigm1Char">
    <w:name w:val="Endigm1 Char"/>
    <w:basedOn w:val="DefaultParagraphFont"/>
    <w:link w:val="Endigm1"/>
    <w:rsid w:val="002A220D"/>
    <w:rPr>
      <w:kern w:val="20"/>
    </w:rPr>
  </w:style>
  <w:style w:type="character" w:customStyle="1" w:styleId="pv-accomplishment-entitydate">
    <w:name w:val="pv-accomplishment-entity__date"/>
    <w:basedOn w:val="DefaultParagraphFont"/>
    <w:rsid w:val="007F425C"/>
  </w:style>
  <w:style w:type="character" w:customStyle="1" w:styleId="visually-hidden">
    <w:name w:val="visually-hidden"/>
    <w:basedOn w:val="DefaultParagraphFont"/>
    <w:rsid w:val="007F425C"/>
  </w:style>
  <w:style w:type="character" w:styleId="Hyperlink">
    <w:name w:val="Hyperlink"/>
    <w:basedOn w:val="DefaultParagraphFont"/>
    <w:uiPriority w:val="99"/>
    <w:unhideWhenUsed/>
    <w:rsid w:val="007F425C"/>
    <w:rPr>
      <w:color w:val="F59E00" w:themeColor="hyperlink"/>
      <w:u w:val="single"/>
    </w:rPr>
  </w:style>
  <w:style w:type="character" w:styleId="UnresolvedMention">
    <w:name w:val="Unresolved Mention"/>
    <w:basedOn w:val="DefaultParagraphFont"/>
    <w:uiPriority w:val="99"/>
    <w:semiHidden/>
    <w:unhideWhenUsed/>
    <w:rsid w:val="007F425C"/>
    <w:rPr>
      <w:color w:val="808080"/>
      <w:shd w:val="clear" w:color="auto" w:fill="E6E6E6"/>
    </w:rPr>
  </w:style>
  <w:style w:type="paragraph" w:styleId="BalloonText">
    <w:name w:val="Balloon Text"/>
    <w:basedOn w:val="Normal"/>
    <w:link w:val="BalloonTextChar"/>
    <w:uiPriority w:val="99"/>
    <w:semiHidden/>
    <w:unhideWhenUsed/>
    <w:rsid w:val="00510129"/>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10129"/>
    <w:rPr>
      <w:rFonts w:ascii="Segoe UI" w:hAnsi="Segoe UI" w:cs="Segoe UI"/>
      <w:kern w:val="20"/>
      <w:sz w:val="18"/>
      <w:szCs w:val="18"/>
    </w:rPr>
  </w:style>
  <w:style w:type="paragraph" w:customStyle="1" w:styleId="skill-item">
    <w:name w:val="skill-item"/>
    <w:basedOn w:val="Normal"/>
    <w:rsid w:val="007A55AF"/>
    <w:pPr>
      <w:spacing w:before="100" w:beforeAutospacing="1" w:after="100" w:afterAutospacing="1" w:line="240" w:lineRule="auto"/>
    </w:pPr>
    <w:rPr>
      <w:rFonts w:ascii="Times New Roman" w:eastAsia="Times New Roman" w:hAnsi="Times New Roman" w:cs="Times New Roman"/>
      <w:color w:val="auto"/>
      <w:kern w:val="0"/>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479533">
      <w:bodyDiv w:val="1"/>
      <w:marLeft w:val="0"/>
      <w:marRight w:val="0"/>
      <w:marTop w:val="0"/>
      <w:marBottom w:val="0"/>
      <w:divBdr>
        <w:top w:val="none" w:sz="0" w:space="0" w:color="auto"/>
        <w:left w:val="none" w:sz="0" w:space="0" w:color="auto"/>
        <w:bottom w:val="none" w:sz="0" w:space="0" w:color="auto"/>
        <w:right w:val="none" w:sz="0" w:space="0" w:color="auto"/>
      </w:divBdr>
    </w:div>
    <w:div w:id="325673376">
      <w:bodyDiv w:val="1"/>
      <w:marLeft w:val="0"/>
      <w:marRight w:val="0"/>
      <w:marTop w:val="0"/>
      <w:marBottom w:val="0"/>
      <w:divBdr>
        <w:top w:val="none" w:sz="0" w:space="0" w:color="auto"/>
        <w:left w:val="none" w:sz="0" w:space="0" w:color="auto"/>
        <w:bottom w:val="none" w:sz="0" w:space="0" w:color="auto"/>
        <w:right w:val="none" w:sz="0" w:space="0" w:color="auto"/>
      </w:divBdr>
      <w:divsChild>
        <w:div w:id="2077700203">
          <w:marLeft w:val="0"/>
          <w:marRight w:val="0"/>
          <w:marTop w:val="0"/>
          <w:marBottom w:val="0"/>
          <w:divBdr>
            <w:top w:val="none" w:sz="0" w:space="0" w:color="auto"/>
            <w:left w:val="none" w:sz="0" w:space="0" w:color="auto"/>
            <w:bottom w:val="none" w:sz="0" w:space="0" w:color="auto"/>
            <w:right w:val="none" w:sz="0" w:space="0" w:color="auto"/>
          </w:divBdr>
          <w:divsChild>
            <w:div w:id="710499805">
              <w:marLeft w:val="0"/>
              <w:marRight w:val="0"/>
              <w:marTop w:val="0"/>
              <w:marBottom w:val="0"/>
              <w:divBdr>
                <w:top w:val="none" w:sz="0" w:space="0" w:color="auto"/>
                <w:left w:val="none" w:sz="0" w:space="0" w:color="auto"/>
                <w:bottom w:val="none" w:sz="0" w:space="0" w:color="auto"/>
                <w:right w:val="none" w:sz="0" w:space="0" w:color="auto"/>
              </w:divBdr>
              <w:divsChild>
                <w:div w:id="1421485687">
                  <w:marLeft w:val="0"/>
                  <w:marRight w:val="0"/>
                  <w:marTop w:val="0"/>
                  <w:marBottom w:val="0"/>
                  <w:divBdr>
                    <w:top w:val="none" w:sz="0" w:space="0" w:color="auto"/>
                    <w:left w:val="none" w:sz="0" w:space="0" w:color="auto"/>
                    <w:bottom w:val="none" w:sz="0" w:space="0" w:color="auto"/>
                    <w:right w:val="none" w:sz="0" w:space="0" w:color="auto"/>
                  </w:divBdr>
                  <w:divsChild>
                    <w:div w:id="1213737118">
                      <w:marLeft w:val="0"/>
                      <w:marRight w:val="0"/>
                      <w:marTop w:val="0"/>
                      <w:marBottom w:val="0"/>
                      <w:divBdr>
                        <w:top w:val="none" w:sz="0" w:space="0" w:color="auto"/>
                        <w:left w:val="none" w:sz="0" w:space="0" w:color="auto"/>
                        <w:bottom w:val="none" w:sz="0" w:space="0" w:color="auto"/>
                        <w:right w:val="none" w:sz="0" w:space="0" w:color="auto"/>
                      </w:divBdr>
                      <w:divsChild>
                        <w:div w:id="1675569587">
                          <w:marLeft w:val="0"/>
                          <w:marRight w:val="0"/>
                          <w:marTop w:val="0"/>
                          <w:marBottom w:val="0"/>
                          <w:divBdr>
                            <w:top w:val="none" w:sz="0" w:space="0" w:color="auto"/>
                            <w:left w:val="none" w:sz="0" w:space="0" w:color="auto"/>
                            <w:bottom w:val="none" w:sz="0" w:space="0" w:color="auto"/>
                            <w:right w:val="none" w:sz="0" w:space="0" w:color="auto"/>
                          </w:divBdr>
                          <w:divsChild>
                            <w:div w:id="178393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0910963">
      <w:bodyDiv w:val="1"/>
      <w:marLeft w:val="0"/>
      <w:marRight w:val="0"/>
      <w:marTop w:val="0"/>
      <w:marBottom w:val="0"/>
      <w:divBdr>
        <w:top w:val="none" w:sz="0" w:space="0" w:color="auto"/>
        <w:left w:val="none" w:sz="0" w:space="0" w:color="auto"/>
        <w:bottom w:val="none" w:sz="0" w:space="0" w:color="auto"/>
        <w:right w:val="none" w:sz="0" w:space="0" w:color="auto"/>
      </w:divBdr>
    </w:div>
    <w:div w:id="385570492">
      <w:bodyDiv w:val="1"/>
      <w:marLeft w:val="0"/>
      <w:marRight w:val="0"/>
      <w:marTop w:val="0"/>
      <w:marBottom w:val="0"/>
      <w:divBdr>
        <w:top w:val="none" w:sz="0" w:space="0" w:color="auto"/>
        <w:left w:val="none" w:sz="0" w:space="0" w:color="auto"/>
        <w:bottom w:val="none" w:sz="0" w:space="0" w:color="auto"/>
        <w:right w:val="none" w:sz="0" w:space="0" w:color="auto"/>
      </w:divBdr>
    </w:div>
    <w:div w:id="494229542">
      <w:bodyDiv w:val="1"/>
      <w:marLeft w:val="0"/>
      <w:marRight w:val="0"/>
      <w:marTop w:val="0"/>
      <w:marBottom w:val="0"/>
      <w:divBdr>
        <w:top w:val="none" w:sz="0" w:space="0" w:color="auto"/>
        <w:left w:val="none" w:sz="0" w:space="0" w:color="auto"/>
        <w:bottom w:val="none" w:sz="0" w:space="0" w:color="auto"/>
        <w:right w:val="none" w:sz="0" w:space="0" w:color="auto"/>
      </w:divBdr>
    </w:div>
    <w:div w:id="1097366839">
      <w:bodyDiv w:val="1"/>
      <w:marLeft w:val="0"/>
      <w:marRight w:val="0"/>
      <w:marTop w:val="0"/>
      <w:marBottom w:val="0"/>
      <w:divBdr>
        <w:top w:val="none" w:sz="0" w:space="0" w:color="auto"/>
        <w:left w:val="none" w:sz="0" w:space="0" w:color="auto"/>
        <w:bottom w:val="none" w:sz="0" w:space="0" w:color="auto"/>
        <w:right w:val="none" w:sz="0" w:space="0" w:color="auto"/>
      </w:divBdr>
    </w:div>
    <w:div w:id="1105658576">
      <w:bodyDiv w:val="1"/>
      <w:marLeft w:val="0"/>
      <w:marRight w:val="0"/>
      <w:marTop w:val="0"/>
      <w:marBottom w:val="0"/>
      <w:divBdr>
        <w:top w:val="none" w:sz="0" w:space="0" w:color="auto"/>
        <w:left w:val="none" w:sz="0" w:space="0" w:color="auto"/>
        <w:bottom w:val="none" w:sz="0" w:space="0" w:color="auto"/>
        <w:right w:val="none" w:sz="0" w:space="0" w:color="auto"/>
      </w:divBdr>
    </w:div>
    <w:div w:id="1412968354">
      <w:bodyDiv w:val="1"/>
      <w:marLeft w:val="0"/>
      <w:marRight w:val="0"/>
      <w:marTop w:val="0"/>
      <w:marBottom w:val="0"/>
      <w:divBdr>
        <w:top w:val="none" w:sz="0" w:space="0" w:color="auto"/>
        <w:left w:val="none" w:sz="0" w:space="0" w:color="auto"/>
        <w:bottom w:val="none" w:sz="0" w:space="0" w:color="auto"/>
        <w:right w:val="none" w:sz="0" w:space="0" w:color="auto"/>
      </w:divBdr>
    </w:div>
    <w:div w:id="1429230973">
      <w:bodyDiv w:val="1"/>
      <w:marLeft w:val="0"/>
      <w:marRight w:val="0"/>
      <w:marTop w:val="0"/>
      <w:marBottom w:val="0"/>
      <w:divBdr>
        <w:top w:val="none" w:sz="0" w:space="0" w:color="auto"/>
        <w:left w:val="none" w:sz="0" w:space="0" w:color="auto"/>
        <w:bottom w:val="none" w:sz="0" w:space="0" w:color="auto"/>
        <w:right w:val="none" w:sz="0" w:space="0" w:color="auto"/>
      </w:divBdr>
    </w:div>
    <w:div w:id="1436554236">
      <w:bodyDiv w:val="1"/>
      <w:marLeft w:val="0"/>
      <w:marRight w:val="0"/>
      <w:marTop w:val="0"/>
      <w:marBottom w:val="0"/>
      <w:divBdr>
        <w:top w:val="none" w:sz="0" w:space="0" w:color="auto"/>
        <w:left w:val="none" w:sz="0" w:space="0" w:color="auto"/>
        <w:bottom w:val="none" w:sz="0" w:space="0" w:color="auto"/>
        <w:right w:val="none" w:sz="0" w:space="0" w:color="auto"/>
      </w:divBdr>
    </w:div>
    <w:div w:id="16868316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ciber.com/" TargetMode="External"/><Relationship Id="rId18" Type="http://schemas.openxmlformats.org/officeDocument/2006/relationships/image" Target="media/image5.png"/><Relationship Id="rId3" Type="http://schemas.openxmlformats.org/officeDocument/2006/relationships/numbering" Target="numbering.xml"/><Relationship Id="rId21" Type="http://schemas.openxmlformats.org/officeDocument/2006/relationships/image" Target="media/image7.png"/><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hyperlink" Target="http://www.sait.ca/"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datumstrategy.com/" TargetMode="External"/><Relationship Id="rId24" Type="http://schemas.openxmlformats.org/officeDocument/2006/relationships/glossaryDocument" Target="glossary/document.xml"/><Relationship Id="rId5" Type="http://schemas.openxmlformats.org/officeDocument/2006/relationships/settings" Target="settings.xml"/><Relationship Id="rId15" Type="http://schemas.openxmlformats.org/officeDocument/2006/relationships/hyperlink" Target="https://www.sap.com" TargetMode="External"/><Relationship Id="rId23"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hyperlink" Target="https://haskayne.ucalgary.ca/" TargetMode="External"/><Relationship Id="rId4" Type="http://schemas.openxmlformats.org/officeDocument/2006/relationships/styles" Target="styles.xml"/><Relationship Id="rId9" Type="http://schemas.openxmlformats.org/officeDocument/2006/relationships/hyperlink" Target="mailto:Darrin.joncas@w5consulting.com" TargetMode="External"/><Relationship Id="rId14" Type="http://schemas.openxmlformats.org/officeDocument/2006/relationships/image" Target="media/image3.png"/><Relationship Id="rId22"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joncas\AppData\Roaming\Microsoft\Templates\Functional%20resume%20(Simple%20desig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CA0FDD3D6E3A4BDDBE313DA8B46B346B"/>
        <w:category>
          <w:name w:val="General"/>
          <w:gallery w:val="placeholder"/>
        </w:category>
        <w:types>
          <w:type w:val="bbPlcHdr"/>
        </w:types>
        <w:behaviors>
          <w:behavior w:val="content"/>
        </w:behaviors>
        <w:guid w:val="{83891C5B-C854-47BE-B634-CEFC42AE25FC}"/>
      </w:docPartPr>
      <w:docPartBody>
        <w:p w:rsidR="007A39A3" w:rsidRDefault="00FA3066">
          <w:pPr>
            <w:pStyle w:val="CA0FDD3D6E3A4BDDBE313DA8B46B346B"/>
          </w:pPr>
          <w:r>
            <w:rPr>
              <w:rStyle w:val="PlaceholderText"/>
            </w:rPr>
            <w:t>[Author]</w:t>
          </w:r>
        </w:p>
      </w:docPartBody>
    </w:docPart>
    <w:docPart>
      <w:docPartPr>
        <w:name w:val="B0B29D6EC3594B4ABC0752EC8F4A4527"/>
        <w:category>
          <w:name w:val="General"/>
          <w:gallery w:val="placeholder"/>
        </w:category>
        <w:types>
          <w:type w:val="bbPlcHdr"/>
        </w:types>
        <w:behaviors>
          <w:behavior w:val="content"/>
        </w:behaviors>
        <w:guid w:val="{BEF8F96A-FAF4-485E-85FD-F36BF50F4952}"/>
      </w:docPartPr>
      <w:docPartBody>
        <w:p w:rsidR="007A39A3" w:rsidRDefault="00FA3066">
          <w:pPr>
            <w:pStyle w:val="B0B29D6EC3594B4ABC0752EC8F4A4527"/>
          </w:pPr>
          <w:r>
            <w:t>[Professional or technical skills]</w:t>
          </w:r>
        </w:p>
      </w:docPartBody>
    </w:docPart>
    <w:docPart>
      <w:docPartPr>
        <w:name w:val="53EF2C8C339F499B89E3FF5DE81F2718"/>
        <w:category>
          <w:name w:val="General"/>
          <w:gallery w:val="placeholder"/>
        </w:category>
        <w:types>
          <w:type w:val="bbPlcHdr"/>
        </w:types>
        <w:behaviors>
          <w:behavior w:val="content"/>
        </w:behaviors>
        <w:guid w:val="{09A8DEDA-BE15-4C8E-8ED3-1A6C4F326628}"/>
      </w:docPartPr>
      <w:docPartBody>
        <w:p w:rsidR="007A39A3" w:rsidRDefault="00FA3066">
          <w:pPr>
            <w:pStyle w:val="53EF2C8C339F499B89E3FF5DE81F2718"/>
          </w:pPr>
          <w:r>
            <w:rPr>
              <w:rStyle w:val="PlaceholderText"/>
            </w:rPr>
            <w:t>Enter any content that you want to repeat, including other content controls. You can also insert this control around table rows in order to repeat parts of a table.</w:t>
          </w:r>
        </w:p>
      </w:docPartBody>
    </w:docPart>
    <w:docPart>
      <w:docPartPr>
        <w:name w:val="E83A1318C97B49848C2A0E8F8D7D1080"/>
        <w:category>
          <w:name w:val="General"/>
          <w:gallery w:val="placeholder"/>
        </w:category>
        <w:types>
          <w:type w:val="bbPlcHdr"/>
        </w:types>
        <w:behaviors>
          <w:behavior w:val="content"/>
        </w:behaviors>
        <w:guid w:val="{D945F988-80DA-4A80-9E5C-D214D3148731}"/>
      </w:docPartPr>
      <w:docPartBody>
        <w:p w:rsidR="007A39A3" w:rsidRDefault="00FA3066">
          <w:pPr>
            <w:pStyle w:val="E83A1318C97B49848C2A0E8F8D7D1080"/>
          </w:pPr>
          <w:r>
            <w:t>You might want to include your GPA here and a brief summary of relevant coursework, awards, and honors.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0F47"/>
    <w:rsid w:val="000169F2"/>
    <w:rsid w:val="000B716E"/>
    <w:rsid w:val="001D4532"/>
    <w:rsid w:val="002A78A5"/>
    <w:rsid w:val="002B5F64"/>
    <w:rsid w:val="00314401"/>
    <w:rsid w:val="003159D8"/>
    <w:rsid w:val="00446E12"/>
    <w:rsid w:val="00640114"/>
    <w:rsid w:val="00760A4E"/>
    <w:rsid w:val="007767C1"/>
    <w:rsid w:val="007A39A3"/>
    <w:rsid w:val="008A4106"/>
    <w:rsid w:val="008F1AEB"/>
    <w:rsid w:val="009046EB"/>
    <w:rsid w:val="00B45A97"/>
    <w:rsid w:val="00C20F47"/>
    <w:rsid w:val="00DA0630"/>
    <w:rsid w:val="00F95399"/>
    <w:rsid w:val="00FA30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nhideWhenUsed/>
    <w:qFormat/>
    <w:rPr>
      <w:color w:val="4472C4" w:themeColor="accent1"/>
    </w:rPr>
  </w:style>
  <w:style w:type="character" w:styleId="PlaceholderText">
    <w:name w:val="Placeholder Text"/>
    <w:basedOn w:val="DefaultParagraphFont"/>
    <w:uiPriority w:val="99"/>
    <w:semiHidden/>
    <w:rsid w:val="00C20F47"/>
    <w:rPr>
      <w:color w:val="808080"/>
    </w:rPr>
  </w:style>
  <w:style w:type="paragraph" w:customStyle="1" w:styleId="CA0FDD3D6E3A4BDDBE313DA8B46B346B">
    <w:name w:val="CA0FDD3D6E3A4BDDBE313DA8B46B346B"/>
  </w:style>
  <w:style w:type="paragraph" w:customStyle="1" w:styleId="B0B29D6EC3594B4ABC0752EC8F4A4527">
    <w:name w:val="B0B29D6EC3594B4ABC0752EC8F4A4527"/>
  </w:style>
  <w:style w:type="paragraph" w:customStyle="1" w:styleId="53EF2C8C339F499B89E3FF5DE81F2718">
    <w:name w:val="53EF2C8C339F499B89E3FF5DE81F2718"/>
  </w:style>
  <w:style w:type="paragraph" w:customStyle="1" w:styleId="E83A1318C97B49848C2A0E8F8D7D1080">
    <w:name w:val="E83A1318C97B49848C2A0E8F8D7D108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Business Set Blue">
  <a:themeElements>
    <a:clrScheme name="Marquee">
      <a:dk1>
        <a:srgbClr val="000000"/>
      </a:dk1>
      <a:lt1>
        <a:sysClr val="window" lastClr="FFFFFF"/>
      </a:lt1>
      <a:dk2>
        <a:srgbClr val="5E5E5E"/>
      </a:dk2>
      <a:lt2>
        <a:srgbClr val="DDDDDD"/>
      </a:lt2>
      <a:accent1>
        <a:srgbClr val="418AB3"/>
      </a:accent1>
      <a:accent2>
        <a:srgbClr val="A6B727"/>
      </a:accent2>
      <a:accent3>
        <a:srgbClr val="F69200"/>
      </a:accent3>
      <a:accent4>
        <a:srgbClr val="838383"/>
      </a:accent4>
      <a:accent5>
        <a:srgbClr val="FEC306"/>
      </a:accent5>
      <a:accent6>
        <a:srgbClr val="DF5327"/>
      </a:accent6>
      <a:hlink>
        <a:srgbClr val="F59E00"/>
      </a:hlink>
      <a:folHlink>
        <a:srgbClr val="B2B2B2"/>
      </a:folHlink>
    </a:clrScheme>
    <a:fontScheme name="Calibri">
      <a:majorFont>
        <a:latin typeface="Calibri" panose="020F050202020403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4F725E2-5EB5-4963-AD57-B1E2DB38ACD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Functional resume (Simple design).dotx</Template>
  <TotalTime>7</TotalTime>
  <Pages>4</Pages>
  <Words>1402</Words>
  <Characters>7993</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Darrin Joncas: Consultant</dc:creator>
  <cp:keywords/>
  <cp:lastModifiedBy>Darrin Joncas</cp:lastModifiedBy>
  <cp:revision>5</cp:revision>
  <cp:lastPrinted>2021-10-14T19:09:00Z</cp:lastPrinted>
  <dcterms:created xsi:type="dcterms:W3CDTF">2023-11-28T16:21:00Z</dcterms:created>
  <dcterms:modified xsi:type="dcterms:W3CDTF">2023-12-05T18:24:00Z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TC034630699991</vt:lpwstr>
  </property>
</Properties>
</file>