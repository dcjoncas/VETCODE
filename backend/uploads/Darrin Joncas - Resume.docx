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1E71C" w14:textId="77777777" w:rsidR="00D86A0E" w:rsidRDefault="00D86A0E">
      <w:pPr>
        <w:pStyle w:val="ContactInfo"/>
      </w:pPr>
    </w:p>
    <w:p w14:paraId="715C0BC3" w14:textId="77777777" w:rsidR="00D86A0E" w:rsidRDefault="00D86A0E">
      <w:pPr>
        <w:pStyle w:val="ContactInfo"/>
      </w:pPr>
    </w:p>
    <w:p w14:paraId="733C3BF0" w14:textId="37E8AE2B" w:rsidR="00D86A0E" w:rsidRDefault="002A220D">
      <w:pPr>
        <w:pStyle w:val="ContactInfo"/>
      </w:pPr>
      <w:r>
        <w:t>720-289-0237</w:t>
      </w:r>
    </w:p>
    <w:p w14:paraId="68D44904" w14:textId="78837E1A" w:rsidR="00D86A0E" w:rsidRDefault="004074F3">
      <w:pPr>
        <w:pStyle w:val="ContactInfo"/>
        <w:rPr>
          <w:rStyle w:val="Emphasis"/>
        </w:rPr>
      </w:pPr>
      <w:r>
        <w:rPr>
          <w:rStyle w:val="Emphasis"/>
        </w:rPr>
        <w:t>D</w:t>
      </w:r>
      <w:r w:rsidR="002A220D">
        <w:rPr>
          <w:rStyle w:val="Emphasis"/>
        </w:rPr>
        <w:t>arri</w:t>
      </w:r>
      <w:r>
        <w:rPr>
          <w:rStyle w:val="Emphasis"/>
        </w:rPr>
        <w:t>n_joncas@hotmail.com</w:t>
      </w:r>
    </w:p>
    <w:sdt>
      <w:sdtPr>
        <w:alias w:val="Your Name"/>
        <w:tag w:val=""/>
        <w:id w:val="-574512284"/>
        <w:placeholder>
          <w:docPart w:val="CA0FDD3D6E3A4BDDBE313DA8B46B346B"/>
        </w:placeholder>
        <w:dataBinding w:prefixMappings="xmlns:ns0='http://purl.org/dc/elements/1.1/' xmlns:ns1='http://schemas.openxmlformats.org/package/2006/metadata/core-properties' " w:xpath="/ns1:coreProperties[1]/ns0:creator[1]" w:storeItemID="{6C3C8BC8-F283-45AE-878A-BAB7291924A1}"/>
        <w:text/>
      </w:sdtPr>
      <w:sdtEndPr/>
      <w:sdtContent>
        <w:p w14:paraId="33020EC6" w14:textId="77777777" w:rsidR="00D86A0E" w:rsidRDefault="00AA64EC" w:rsidP="00E250B5">
          <w:pPr>
            <w:pStyle w:val="Name"/>
            <w:ind w:left="-180"/>
          </w:pPr>
          <w:r>
            <w:t>Darrin Joncas</w:t>
          </w:r>
        </w:p>
      </w:sdtContent>
    </w:sdt>
    <w:tbl>
      <w:tblPr>
        <w:tblStyle w:val="ResumeTable"/>
        <w:tblW w:w="5670" w:type="pct"/>
        <w:tblInd w:w="-720" w:type="dxa"/>
        <w:tblLook w:val="04A0" w:firstRow="1" w:lastRow="0" w:firstColumn="1" w:lastColumn="0" w:noHBand="0" w:noVBand="1"/>
        <w:tblCaption w:val="Resume text"/>
        <w:tblDescription w:val="Resume"/>
      </w:tblPr>
      <w:tblGrid>
        <w:gridCol w:w="1356"/>
        <w:gridCol w:w="410"/>
        <w:gridCol w:w="9665"/>
      </w:tblGrid>
      <w:tr w:rsidR="00D86A0E" w14:paraId="681DC1D8" w14:textId="77777777" w:rsidTr="00134448">
        <w:tc>
          <w:tcPr>
            <w:tcW w:w="1356" w:type="dxa"/>
          </w:tcPr>
          <w:p w14:paraId="70FD801E" w14:textId="77777777" w:rsidR="00D86A0E" w:rsidRDefault="000171CE">
            <w:pPr>
              <w:pStyle w:val="Heading1"/>
            </w:pPr>
            <w:r>
              <w:t>Objective</w:t>
            </w:r>
          </w:p>
        </w:tc>
        <w:tc>
          <w:tcPr>
            <w:tcW w:w="410" w:type="dxa"/>
          </w:tcPr>
          <w:p w14:paraId="4828F5F6" w14:textId="77777777" w:rsidR="00D86A0E" w:rsidRDefault="00D86A0E"/>
        </w:tc>
        <w:tc>
          <w:tcPr>
            <w:tcW w:w="9664" w:type="dxa"/>
          </w:tcPr>
          <w:p w14:paraId="610CE698" w14:textId="77777777" w:rsidR="00134448" w:rsidRDefault="00134448" w:rsidP="00134448">
            <w:pPr>
              <w:pStyle w:val="Endigm1"/>
            </w:pPr>
          </w:p>
          <w:p w14:paraId="6670A9F8" w14:textId="151EFE42" w:rsidR="002A220D" w:rsidRPr="002A220D" w:rsidRDefault="002A220D" w:rsidP="002A220D">
            <w:pPr>
              <w:pStyle w:val="Endigm1"/>
              <w:numPr>
                <w:ilvl w:val="0"/>
                <w:numId w:val="1"/>
              </w:numPr>
            </w:pPr>
            <w:r w:rsidRPr="002A220D">
              <w:t>Build strategic relationships with business leaders</w:t>
            </w:r>
            <w:r w:rsidR="00E33BFA">
              <w:t>.</w:t>
            </w:r>
          </w:p>
          <w:p w14:paraId="0B357380" w14:textId="04B5F1E0" w:rsidR="002A220D" w:rsidRPr="002A220D" w:rsidRDefault="002A220D" w:rsidP="002A220D">
            <w:pPr>
              <w:pStyle w:val="Endigm1"/>
              <w:numPr>
                <w:ilvl w:val="0"/>
                <w:numId w:val="1"/>
              </w:numPr>
            </w:pPr>
            <w:r w:rsidRPr="00E250B5">
              <w:rPr>
                <w:b/>
              </w:rPr>
              <w:t>Customer first</w:t>
            </w:r>
            <w:r w:rsidR="008A26D7">
              <w:t xml:space="preserve"> focused</w:t>
            </w:r>
            <w:r w:rsidR="00E31441">
              <w:t xml:space="preserve"> </w:t>
            </w:r>
            <w:r w:rsidR="004074F3">
              <w:t>project</w:t>
            </w:r>
            <w:r w:rsidRPr="002A220D">
              <w:t xml:space="preserve"> and delivery cycle</w:t>
            </w:r>
            <w:r w:rsidR="00E33BFA">
              <w:t>.</w:t>
            </w:r>
            <w:r w:rsidRPr="002A220D">
              <w:t xml:space="preserve"> </w:t>
            </w:r>
          </w:p>
          <w:p w14:paraId="1C9CB843" w14:textId="77777777" w:rsidR="002A220D" w:rsidRPr="002A220D" w:rsidRDefault="002A220D" w:rsidP="002A220D">
            <w:pPr>
              <w:pStyle w:val="Endigm1"/>
              <w:numPr>
                <w:ilvl w:val="0"/>
                <w:numId w:val="1"/>
              </w:numPr>
            </w:pPr>
            <w:r w:rsidRPr="002A220D">
              <w:t>Successfully execute plans and be 100% referenceable.</w:t>
            </w:r>
          </w:p>
          <w:p w14:paraId="4355B61C" w14:textId="5637DFE8" w:rsidR="002A220D" w:rsidRPr="002A220D" w:rsidRDefault="002A220D" w:rsidP="002A220D">
            <w:pPr>
              <w:pStyle w:val="Endigm1"/>
              <w:numPr>
                <w:ilvl w:val="0"/>
                <w:numId w:val="1"/>
              </w:numPr>
            </w:pPr>
            <w:r w:rsidRPr="002A220D">
              <w:t xml:space="preserve">Build </w:t>
            </w:r>
            <w:r w:rsidR="00E31441" w:rsidRPr="002A220D">
              <w:t>effective</w:t>
            </w:r>
            <w:r w:rsidRPr="002A220D">
              <w:t xml:space="preserve"> business use case solutions</w:t>
            </w:r>
            <w:r w:rsidR="00A6098F">
              <w:t>.</w:t>
            </w:r>
          </w:p>
          <w:p w14:paraId="7BDCB4C9" w14:textId="7DF804C3" w:rsidR="00D86A0E" w:rsidRDefault="008A26D7" w:rsidP="00E33BFA">
            <w:pPr>
              <w:pStyle w:val="Endigm1"/>
              <w:numPr>
                <w:ilvl w:val="0"/>
                <w:numId w:val="1"/>
              </w:numPr>
            </w:pPr>
            <w:r>
              <w:t xml:space="preserve">Thrive </w:t>
            </w:r>
            <w:r w:rsidR="00E31441">
              <w:t xml:space="preserve">in a team to </w:t>
            </w:r>
            <w:r w:rsidR="00E33BFA">
              <w:t xml:space="preserve">motivate, </w:t>
            </w:r>
            <w:r w:rsidR="004074F3">
              <w:t xml:space="preserve">manage, </w:t>
            </w:r>
            <w:r w:rsidR="00E31441">
              <w:t>design, and implement</w:t>
            </w:r>
            <w:r w:rsidR="00E33BFA">
              <w:t>.</w:t>
            </w:r>
          </w:p>
          <w:p w14:paraId="4A382CDC" w14:textId="4C9E9C3D" w:rsidR="0062475B" w:rsidRDefault="0062475B" w:rsidP="0062475B">
            <w:pPr>
              <w:pStyle w:val="Endigm1"/>
              <w:ind w:left="720"/>
            </w:pPr>
          </w:p>
        </w:tc>
      </w:tr>
      <w:tr w:rsidR="00D86A0E" w14:paraId="592D1143" w14:textId="77777777" w:rsidTr="00134448">
        <w:tc>
          <w:tcPr>
            <w:tcW w:w="1356" w:type="dxa"/>
          </w:tcPr>
          <w:p w14:paraId="58A27813" w14:textId="77777777" w:rsidR="00D86A0E" w:rsidRDefault="000171CE" w:rsidP="00E250B5">
            <w:pPr>
              <w:pStyle w:val="Heading1"/>
              <w:jc w:val="left"/>
            </w:pPr>
            <w:r>
              <w:t>Professional Achievements</w:t>
            </w:r>
          </w:p>
        </w:tc>
        <w:tc>
          <w:tcPr>
            <w:tcW w:w="410" w:type="dxa"/>
          </w:tcPr>
          <w:p w14:paraId="6BE54D5D" w14:textId="77777777" w:rsidR="00D86A0E" w:rsidRDefault="00D86A0E"/>
        </w:tc>
        <w:tc>
          <w:tcPr>
            <w:tcW w:w="9664" w:type="dxa"/>
          </w:tcPr>
          <w:p w14:paraId="03324954" w14:textId="77777777" w:rsidR="00475F6A" w:rsidRDefault="00475F6A" w:rsidP="008526F2">
            <w:pPr>
              <w:pStyle w:val="Endigm1"/>
              <w:rPr>
                <w:rStyle w:val="Emphasis"/>
                <w:b/>
              </w:rPr>
            </w:pPr>
          </w:p>
          <w:p w14:paraId="0D1DBF08" w14:textId="77777777" w:rsidR="0062475B" w:rsidRDefault="0062475B" w:rsidP="0062475B">
            <w:pPr>
              <w:pStyle w:val="Endigm1"/>
              <w:ind w:left="405"/>
            </w:pPr>
            <w:r w:rsidRPr="00344693">
              <w:rPr>
                <w:b/>
              </w:rPr>
              <w:t>Achievements</w:t>
            </w:r>
            <w:r>
              <w:t xml:space="preserve">: </w:t>
            </w:r>
          </w:p>
          <w:p w14:paraId="49DD07AD" w14:textId="78B3B220" w:rsidR="004074F3" w:rsidRDefault="004074F3" w:rsidP="0062475B">
            <w:pPr>
              <w:pStyle w:val="Endigm1"/>
              <w:numPr>
                <w:ilvl w:val="0"/>
                <w:numId w:val="19"/>
              </w:numPr>
            </w:pPr>
            <w:r>
              <w:t>Official SAP Success Story 2020 for S/4HANA O&amp;G implementation.</w:t>
            </w:r>
          </w:p>
          <w:p w14:paraId="2EA5E2F8" w14:textId="65100C34" w:rsidR="0062475B" w:rsidRDefault="0062475B" w:rsidP="0062475B">
            <w:pPr>
              <w:pStyle w:val="Endigm1"/>
              <w:numPr>
                <w:ilvl w:val="0"/>
                <w:numId w:val="19"/>
              </w:numPr>
            </w:pPr>
            <w:r w:rsidRPr="001E7448">
              <w:t>Achieved 108% of plan 2016</w:t>
            </w:r>
            <w:r>
              <w:t xml:space="preserve"> - positive contribution margin.</w:t>
            </w:r>
          </w:p>
          <w:p w14:paraId="50C9C02B" w14:textId="5EEC7223" w:rsidR="0062475B" w:rsidRDefault="0062475B" w:rsidP="0062475B">
            <w:pPr>
              <w:pStyle w:val="Endigm1"/>
              <w:numPr>
                <w:ilvl w:val="0"/>
                <w:numId w:val="19"/>
              </w:numPr>
            </w:pPr>
            <w:r>
              <w:t>Purposeful people</w:t>
            </w:r>
            <w:r w:rsidR="004074F3">
              <w:t xml:space="preserve"> and project</w:t>
            </w:r>
            <w:r>
              <w:t xml:space="preserve"> manager and mentor, which led to less than 3% turnover for practice.</w:t>
            </w:r>
          </w:p>
          <w:p w14:paraId="66DE19C5" w14:textId="475324B4" w:rsidR="0062475B" w:rsidRDefault="0062475B" w:rsidP="0062475B">
            <w:pPr>
              <w:pStyle w:val="Endigm1"/>
              <w:numPr>
                <w:ilvl w:val="0"/>
                <w:numId w:val="19"/>
              </w:numPr>
            </w:pPr>
            <w:r>
              <w:t>Grew a license and services pipeline regionally by an additional 10% adding revenue recognition of 3.6 million to our practice area (Telecom).</w:t>
            </w:r>
          </w:p>
          <w:p w14:paraId="74A22450" w14:textId="28613BF2" w:rsidR="0062475B" w:rsidRDefault="0062475B" w:rsidP="0062475B">
            <w:pPr>
              <w:pStyle w:val="Endigm1"/>
              <w:numPr>
                <w:ilvl w:val="0"/>
                <w:numId w:val="19"/>
              </w:numPr>
            </w:pPr>
            <w:r w:rsidRPr="00795C52">
              <w:t>Grew Strategic Account</w:t>
            </w:r>
            <w:r>
              <w:t xml:space="preserve"> </w:t>
            </w:r>
            <w:r w:rsidRPr="00795C52">
              <w:t xml:space="preserve">from 1 to 8 people last year for a 3.7M </w:t>
            </w:r>
            <w:r w:rsidR="00D0701B" w:rsidRPr="00795C52">
              <w:t>2-year</w:t>
            </w:r>
            <w:r w:rsidRPr="00795C52">
              <w:t xml:space="preserve"> TCV.</w:t>
            </w:r>
            <w:r>
              <w:t xml:space="preserve"> (Oil &amp; Gas).</w:t>
            </w:r>
          </w:p>
          <w:p w14:paraId="7AC0BE2C" w14:textId="77777777" w:rsidR="0062475B" w:rsidRDefault="0062475B" w:rsidP="0062475B">
            <w:pPr>
              <w:pStyle w:val="Endigm1"/>
              <w:numPr>
                <w:ilvl w:val="0"/>
                <w:numId w:val="19"/>
              </w:numPr>
            </w:pPr>
            <w:r>
              <w:t>Grew pipeline by 75% and qualified Pipeline by 50% in 2014. (Manufacturing).</w:t>
            </w:r>
          </w:p>
          <w:p w14:paraId="4F4C86CF" w14:textId="77777777" w:rsidR="0062475B" w:rsidRDefault="0062475B" w:rsidP="0062475B">
            <w:pPr>
              <w:pStyle w:val="Endigm1"/>
              <w:numPr>
                <w:ilvl w:val="0"/>
                <w:numId w:val="19"/>
              </w:numPr>
            </w:pPr>
            <w:r>
              <w:t>Signed retail anchor account deals contributing to 10% of Sales at 41% margin. (Retail).</w:t>
            </w:r>
          </w:p>
          <w:p w14:paraId="39C8028C" w14:textId="77777777" w:rsidR="0062475B" w:rsidRDefault="0062475B" w:rsidP="0062475B">
            <w:pPr>
              <w:pStyle w:val="Endigm1"/>
              <w:numPr>
                <w:ilvl w:val="0"/>
                <w:numId w:val="19"/>
              </w:numPr>
            </w:pPr>
            <w:r>
              <w:t>90-95% team utilization over 3 years.</w:t>
            </w:r>
          </w:p>
          <w:p w14:paraId="7ECC98F5" w14:textId="77777777" w:rsidR="0062475B" w:rsidRDefault="0062475B" w:rsidP="0062475B">
            <w:pPr>
              <w:numPr>
                <w:ilvl w:val="0"/>
                <w:numId w:val="19"/>
              </w:numPr>
              <w:spacing w:before="0" w:after="0" w:line="240" w:lineRule="auto"/>
            </w:pPr>
            <w:r>
              <w:t>Promoted to own Sales management responsibilities including bid/no bid decisions with our Regional Sales Teams, pursuit budget management and bid sign off / deal approval.</w:t>
            </w:r>
          </w:p>
          <w:p w14:paraId="0A14F401" w14:textId="77777777" w:rsidR="0062475B" w:rsidRDefault="0062475B" w:rsidP="0062475B">
            <w:pPr>
              <w:numPr>
                <w:ilvl w:val="0"/>
                <w:numId w:val="19"/>
              </w:numPr>
              <w:spacing w:before="0" w:after="0" w:line="240" w:lineRule="auto"/>
            </w:pPr>
            <w:r>
              <w:t>Promoted to Manage our relationship and partnership with SAP, as well as ensuring tight integration with our Ciber Global SAP leadership team.</w:t>
            </w:r>
          </w:p>
          <w:p w14:paraId="463B4503" w14:textId="1152844C" w:rsidR="002A220D" w:rsidRDefault="002A220D" w:rsidP="0062475B">
            <w:pPr>
              <w:pStyle w:val="Endigm1"/>
              <w:numPr>
                <w:ilvl w:val="0"/>
                <w:numId w:val="19"/>
              </w:numPr>
            </w:pPr>
            <w:r>
              <w:t xml:space="preserve">Created </w:t>
            </w:r>
            <w:r w:rsidR="00296EAB">
              <w:t xml:space="preserve">the SAP </w:t>
            </w:r>
            <w:r>
              <w:t>Rough Order of Magnitude Estimator (ROME 2.0</w:t>
            </w:r>
            <w:r w:rsidR="00296EAB">
              <w:t xml:space="preserve">) </w:t>
            </w:r>
            <w:r w:rsidR="00495F40">
              <w:t>reducing</w:t>
            </w:r>
            <w:r>
              <w:t xml:space="preserve"> quote </w:t>
            </w:r>
            <w:r w:rsidR="00296EAB">
              <w:t xml:space="preserve">client </w:t>
            </w:r>
            <w:r w:rsidR="00495F40">
              <w:t>from days to hours</w:t>
            </w:r>
            <w:r>
              <w:t xml:space="preserve">. </w:t>
            </w:r>
          </w:p>
          <w:p w14:paraId="3AF4DC20" w14:textId="5C82A8A7" w:rsidR="00495F40" w:rsidRDefault="00495F40" w:rsidP="0062475B">
            <w:pPr>
              <w:pStyle w:val="Endigm1"/>
              <w:numPr>
                <w:ilvl w:val="0"/>
                <w:numId w:val="19"/>
              </w:numPr>
            </w:pPr>
            <w:r>
              <w:t xml:space="preserve">Co-Created the “Synergy” series </w:t>
            </w:r>
            <w:r w:rsidR="007B2584">
              <w:t>w</w:t>
            </w:r>
            <w:r>
              <w:t>ebinars for SAP</w:t>
            </w:r>
            <w:r w:rsidR="007B2584">
              <w:t>,</w:t>
            </w:r>
            <w:r>
              <w:t xml:space="preserve"> helping consultants integrate to new technologies.</w:t>
            </w:r>
          </w:p>
          <w:p w14:paraId="106DDDE8" w14:textId="61E6BD75" w:rsidR="00495F40" w:rsidRDefault="00495F40" w:rsidP="0062475B">
            <w:pPr>
              <w:pStyle w:val="Endigm1"/>
              <w:numPr>
                <w:ilvl w:val="0"/>
                <w:numId w:val="19"/>
              </w:numPr>
            </w:pPr>
            <w:r>
              <w:t>Shaped Micro-innovation packages for agile selling for Manufacturing, Retail, Supply Chain, &amp; AD.</w:t>
            </w:r>
          </w:p>
          <w:p w14:paraId="6F2B029F" w14:textId="77777777" w:rsidR="00D86A0E" w:rsidRDefault="002A220D" w:rsidP="0062475B">
            <w:pPr>
              <w:pStyle w:val="Endigm1"/>
              <w:numPr>
                <w:ilvl w:val="0"/>
                <w:numId w:val="19"/>
              </w:numPr>
            </w:pPr>
            <w:r>
              <w:t>Created account-based marketing GTM offering</w:t>
            </w:r>
            <w:r w:rsidR="00C53E90">
              <w:t xml:space="preserve"> for </w:t>
            </w:r>
            <w:r>
              <w:t>HANA</w:t>
            </w:r>
            <w:r w:rsidR="00495F40">
              <w:t xml:space="preserve"> and </w:t>
            </w:r>
            <w:r>
              <w:t>SAP BusinessObjects.</w:t>
            </w:r>
          </w:p>
          <w:p w14:paraId="72CA7503" w14:textId="77777777" w:rsidR="0062475B" w:rsidRDefault="0062475B" w:rsidP="0062475B">
            <w:pPr>
              <w:pStyle w:val="Endigm1"/>
              <w:ind w:left="405"/>
            </w:pPr>
            <w:r>
              <w:t>•</w:t>
            </w:r>
            <w:r>
              <w:tab/>
              <w:t xml:space="preserve">2013 105% West region team member - over achievement ($36 Million Quota).     </w:t>
            </w:r>
          </w:p>
          <w:p w14:paraId="5BF7FB42" w14:textId="77777777" w:rsidR="0062475B" w:rsidRDefault="0062475B" w:rsidP="0062475B">
            <w:pPr>
              <w:pStyle w:val="Endigm1"/>
              <w:ind w:left="405"/>
            </w:pPr>
            <w:r>
              <w:t>•</w:t>
            </w:r>
            <w:r>
              <w:tab/>
              <w:t>2012 110% East region team member - over achievement ($100 Million Quota).</w:t>
            </w:r>
          </w:p>
          <w:p w14:paraId="536F06E4" w14:textId="77777777" w:rsidR="0062475B" w:rsidRDefault="0062475B" w:rsidP="0062475B">
            <w:pPr>
              <w:pStyle w:val="Endigm1"/>
              <w:ind w:left="405"/>
            </w:pPr>
            <w:r>
              <w:t>•</w:t>
            </w:r>
            <w:r>
              <w:tab/>
              <w:t>2011 110% East region team member - over achievement ($90 Million Quota).</w:t>
            </w:r>
          </w:p>
          <w:p w14:paraId="6969BBEC" w14:textId="09CF28B7" w:rsidR="0062475B" w:rsidRDefault="0062475B" w:rsidP="0062475B">
            <w:pPr>
              <w:pStyle w:val="Endigm1"/>
              <w:ind w:left="405"/>
            </w:pPr>
            <w:r>
              <w:t>•</w:t>
            </w:r>
            <w:r>
              <w:tab/>
              <w:t>2013 NA Billable Utilization over achievement – 120%.</w:t>
            </w:r>
          </w:p>
          <w:p w14:paraId="185B2A3F" w14:textId="77777777" w:rsidR="0062475B" w:rsidRDefault="0062475B" w:rsidP="0062475B">
            <w:pPr>
              <w:pStyle w:val="Endigm1"/>
              <w:ind w:left="405"/>
            </w:pPr>
            <w:r w:rsidRPr="00344693">
              <w:rPr>
                <w:b/>
              </w:rPr>
              <w:t>Recognition</w:t>
            </w:r>
            <w:r>
              <w:t xml:space="preserve">: </w:t>
            </w:r>
          </w:p>
          <w:p w14:paraId="7C7080BC" w14:textId="77777777" w:rsidR="0062475B" w:rsidRDefault="0062475B" w:rsidP="0062475B">
            <w:pPr>
              <w:pStyle w:val="Endigm1"/>
              <w:ind w:left="405"/>
            </w:pPr>
            <w:r>
              <w:t>•</w:t>
            </w:r>
            <w:r>
              <w:tab/>
              <w:t xml:space="preserve">Service Excellence Award Winner. </w:t>
            </w:r>
          </w:p>
          <w:p w14:paraId="0307A1F0" w14:textId="77777777" w:rsidR="0062475B" w:rsidRDefault="0062475B" w:rsidP="0062475B">
            <w:pPr>
              <w:pStyle w:val="Endigm1"/>
              <w:ind w:left="405"/>
            </w:pPr>
            <w:r>
              <w:t>•</w:t>
            </w:r>
            <w:r>
              <w:tab/>
              <w:t xml:space="preserve">SAP Q4- Quarterly Value Award Winner. </w:t>
            </w:r>
          </w:p>
          <w:p w14:paraId="56DC2E8E" w14:textId="77777777" w:rsidR="0062475B" w:rsidRDefault="0062475B" w:rsidP="0062475B">
            <w:pPr>
              <w:pStyle w:val="Endigm1"/>
              <w:ind w:left="405"/>
            </w:pPr>
            <w:r>
              <w:t>•</w:t>
            </w:r>
            <w:r>
              <w:tab/>
              <w:t>24 Peer to Peer Awards (Accountability, Professionalism, Product Excellence, Success, Teamwork, Trust).</w:t>
            </w:r>
          </w:p>
          <w:p w14:paraId="57F2EA88" w14:textId="77777777" w:rsidR="0062475B" w:rsidRDefault="0062475B" w:rsidP="0062475B">
            <w:pPr>
              <w:pStyle w:val="Endigm1"/>
              <w:ind w:left="405"/>
            </w:pPr>
            <w:r>
              <w:t>•</w:t>
            </w:r>
            <w:r>
              <w:tab/>
              <w:t>16 Short-Term Achievement Awards over 8 years. (Accountability, Professionalism, Success, and Teamwork).</w:t>
            </w:r>
          </w:p>
          <w:p w14:paraId="1A4160D8" w14:textId="749ABBFE" w:rsidR="0062475B" w:rsidRDefault="0062475B" w:rsidP="0062475B">
            <w:pPr>
              <w:pStyle w:val="Endigm1"/>
              <w:ind w:left="765"/>
            </w:pPr>
          </w:p>
        </w:tc>
      </w:tr>
      <w:tr w:rsidR="00D86A0E" w14:paraId="53E20E1D" w14:textId="77777777" w:rsidTr="00134448">
        <w:tc>
          <w:tcPr>
            <w:tcW w:w="1356" w:type="dxa"/>
          </w:tcPr>
          <w:p w14:paraId="30FC2C87" w14:textId="77777777" w:rsidR="00D86A0E" w:rsidRDefault="000171CE">
            <w:pPr>
              <w:pStyle w:val="Heading1"/>
            </w:pPr>
            <w:r>
              <w:t>Skills</w:t>
            </w:r>
          </w:p>
        </w:tc>
        <w:tc>
          <w:tcPr>
            <w:tcW w:w="410" w:type="dxa"/>
          </w:tcPr>
          <w:p w14:paraId="5545142E" w14:textId="77777777" w:rsidR="00D86A0E" w:rsidRDefault="00D86A0E"/>
        </w:tc>
        <w:tc>
          <w:tcPr>
            <w:tcW w:w="9664" w:type="dxa"/>
          </w:tcPr>
          <w:sdt>
            <w:sdtPr>
              <w:id w:val="-1116827610"/>
              <w15:repeatingSection/>
            </w:sdtPr>
            <w:sdtEndPr/>
            <w:sdtContent>
              <w:sdt>
                <w:sdtPr>
                  <w:id w:val="-2006429974"/>
                  <w:placeholder>
                    <w:docPart w:val="B0B29D6EC3594B4ABC0752EC8F4A4527"/>
                  </w:placeholder>
                  <w15:repeatingSectionItem/>
                </w:sdtPr>
                <w:sdtEndPr/>
                <w:sdtContent>
                  <w:p w14:paraId="3A7CA86A" w14:textId="77777777" w:rsidR="00475F6A" w:rsidRDefault="00475F6A" w:rsidP="000879B7">
                    <w:pPr>
                      <w:pStyle w:val="Endigm1"/>
                    </w:pPr>
                  </w:p>
                  <w:p w14:paraId="5623FA15" w14:textId="26843F49" w:rsidR="00D86A0E" w:rsidRDefault="00296EAB" w:rsidP="000879B7">
                    <w:pPr>
                      <w:pStyle w:val="Endigm1"/>
                    </w:pPr>
                    <w:r>
                      <w:t>Clear</w:t>
                    </w:r>
                    <w:r w:rsidR="00AA64EC">
                      <w:t xml:space="preserve"> </w:t>
                    </w:r>
                    <w:r w:rsidR="00E33BFA">
                      <w:t>c</w:t>
                    </w:r>
                    <w:r w:rsidR="00AA64EC">
                      <w:t xml:space="preserve">ommitment to </w:t>
                    </w:r>
                    <w:r w:rsidR="00E33BFA">
                      <w:t>c</w:t>
                    </w:r>
                    <w:r w:rsidR="00AA64EC">
                      <w:t xml:space="preserve">lient </w:t>
                    </w:r>
                    <w:r w:rsidR="00E33BFA">
                      <w:t>experience</w:t>
                    </w:r>
                    <w:r w:rsidR="00AA64EC">
                      <w:t xml:space="preserve"> </w:t>
                    </w:r>
                    <w:r w:rsidR="00E250B5">
                      <w:t>while executing</w:t>
                    </w:r>
                    <w:r w:rsidR="00AA64EC">
                      <w:t xml:space="preserve"> on time</w:t>
                    </w:r>
                    <w:r w:rsidR="00E250B5">
                      <w:t xml:space="preserve"> and on </w:t>
                    </w:r>
                    <w:r w:rsidR="00AA64EC">
                      <w:t xml:space="preserve">budget </w:t>
                    </w:r>
                    <w:r w:rsidR="00E250B5">
                      <w:t xml:space="preserve"> </w:t>
                    </w:r>
                  </w:p>
                </w:sdtContent>
              </w:sdt>
              <w:sdt>
                <w:sdtPr>
                  <w:id w:val="664589972"/>
                  <w:placeholder>
                    <w:docPart w:val="B0B29D6EC3594B4ABC0752EC8F4A4527"/>
                  </w:placeholder>
                  <w15:repeatingSectionItem/>
                </w:sdtPr>
                <w:sdtEndPr/>
                <w:sdtContent>
                  <w:p w14:paraId="3D3DDB82" w14:textId="0D8CE09D" w:rsidR="00D86A0E" w:rsidRDefault="00296EAB" w:rsidP="000879B7">
                    <w:pPr>
                      <w:pStyle w:val="Endigm1"/>
                    </w:pPr>
                    <w:r>
                      <w:t>Excellent</w:t>
                    </w:r>
                    <w:r w:rsidR="00AA64EC">
                      <w:t xml:space="preserve"> </w:t>
                    </w:r>
                    <w:r w:rsidR="00E33BFA">
                      <w:t>l</w:t>
                    </w:r>
                    <w:r w:rsidR="00AA64EC">
                      <w:t>eadership skills with the ability to multi-task with numerous clients</w:t>
                    </w:r>
                    <w:r w:rsidR="00E250B5">
                      <w:t>.</w:t>
                    </w:r>
                  </w:p>
                </w:sdtContent>
              </w:sdt>
              <w:sdt>
                <w:sdtPr>
                  <w:id w:val="969394295"/>
                  <w:placeholder>
                    <w:docPart w:val="B0B29D6EC3594B4ABC0752EC8F4A4527"/>
                  </w:placeholder>
                  <w15:repeatingSectionItem/>
                </w:sdtPr>
                <w:sdtEndPr/>
                <w:sdtContent>
                  <w:p w14:paraId="12FCEBCE" w14:textId="6DB14A46" w:rsidR="00F617F6" w:rsidRPr="00475F6A" w:rsidRDefault="00E250B5" w:rsidP="000879B7">
                    <w:pPr>
                      <w:pStyle w:val="Endigm1"/>
                    </w:pPr>
                    <w:r w:rsidRPr="00475F6A">
                      <w:t>Proven a</w:t>
                    </w:r>
                    <w:r w:rsidR="00AA64EC" w:rsidRPr="00475F6A">
                      <w:t xml:space="preserve">bility to </w:t>
                    </w:r>
                    <w:r w:rsidRPr="00475F6A">
                      <w:t>align</w:t>
                    </w:r>
                    <w:r w:rsidR="00AA64EC" w:rsidRPr="00475F6A">
                      <w:t xml:space="preserve"> sales activities with delivery capabilities</w:t>
                    </w:r>
                    <w:r w:rsidR="00E33BFA" w:rsidRPr="00475F6A">
                      <w:t>.</w:t>
                    </w:r>
                    <w:r w:rsidR="0096532D">
                      <w:t xml:space="preserve"> (SOW, RFP, POC, and Pilot work products)</w:t>
                    </w:r>
                  </w:p>
                  <w:p w14:paraId="29CDCEFD" w14:textId="77777777" w:rsidR="00D86A0E" w:rsidRDefault="00F617F6" w:rsidP="000879B7">
                    <w:pPr>
                      <w:pStyle w:val="Endigm1"/>
                    </w:pPr>
                    <w:r w:rsidRPr="00475F6A">
                      <w:rPr>
                        <w:b/>
                        <w:i/>
                      </w:rPr>
                      <w:t>Solution Architecture, Enterprise Software, Pre-sales, Enterprise Architecture, Software as a Service (SaaS), IT Strategy, Business Intelligence, Integration, Software Development Life Cycle (SDLC), Cloud Computing</w:t>
                    </w:r>
                  </w:p>
                </w:sdtContent>
              </w:sdt>
            </w:sdtContent>
          </w:sdt>
          <w:p w14:paraId="797BA077" w14:textId="77777777" w:rsidR="0062475B" w:rsidRDefault="0062475B" w:rsidP="000879B7">
            <w:pPr>
              <w:pStyle w:val="Endigm1"/>
            </w:pPr>
          </w:p>
          <w:p w14:paraId="0E0BAD13" w14:textId="77777777" w:rsidR="0062475B" w:rsidRDefault="0062475B" w:rsidP="000879B7">
            <w:pPr>
              <w:pStyle w:val="Endigm1"/>
            </w:pPr>
          </w:p>
          <w:p w14:paraId="78B79D09" w14:textId="77777777" w:rsidR="0062475B" w:rsidRDefault="0062475B" w:rsidP="000879B7">
            <w:pPr>
              <w:pStyle w:val="Endigm1"/>
            </w:pPr>
          </w:p>
          <w:p w14:paraId="0887E5C3" w14:textId="77777777" w:rsidR="0062475B" w:rsidRDefault="0062475B" w:rsidP="000879B7">
            <w:pPr>
              <w:pStyle w:val="Endigm1"/>
            </w:pPr>
          </w:p>
          <w:p w14:paraId="14FCD424" w14:textId="77777777" w:rsidR="0062475B" w:rsidRDefault="0062475B" w:rsidP="000879B7">
            <w:pPr>
              <w:pStyle w:val="Endigm1"/>
            </w:pPr>
          </w:p>
          <w:p w14:paraId="736A35CB" w14:textId="77777777" w:rsidR="0062475B" w:rsidRDefault="0062475B" w:rsidP="000879B7">
            <w:pPr>
              <w:pStyle w:val="Endigm1"/>
            </w:pPr>
          </w:p>
          <w:p w14:paraId="68670970" w14:textId="4263380D" w:rsidR="0062475B" w:rsidRDefault="0062475B" w:rsidP="000879B7">
            <w:pPr>
              <w:pStyle w:val="Endigm1"/>
            </w:pPr>
          </w:p>
        </w:tc>
      </w:tr>
      <w:tr w:rsidR="00D86A0E" w14:paraId="5E315FCC" w14:textId="77777777" w:rsidTr="00134448">
        <w:tc>
          <w:tcPr>
            <w:tcW w:w="1356" w:type="dxa"/>
          </w:tcPr>
          <w:p w14:paraId="2244551D" w14:textId="3BB4FBB5" w:rsidR="00D86A0E" w:rsidRDefault="000171CE">
            <w:pPr>
              <w:pStyle w:val="Heading1"/>
            </w:pPr>
            <w:r>
              <w:lastRenderedPageBreak/>
              <w:t>Work History</w:t>
            </w:r>
          </w:p>
        </w:tc>
        <w:tc>
          <w:tcPr>
            <w:tcW w:w="410" w:type="dxa"/>
          </w:tcPr>
          <w:p w14:paraId="32820690" w14:textId="77777777" w:rsidR="00D86A0E" w:rsidRDefault="00D86A0E"/>
        </w:tc>
        <w:tc>
          <w:tcPr>
            <w:tcW w:w="9664" w:type="dxa"/>
          </w:tcPr>
          <w:sdt>
            <w:sdtPr>
              <w:rPr>
                <w:rFonts w:asciiTheme="minorHAnsi" w:eastAsiaTheme="minorEastAsia" w:hAnsiTheme="minorHAnsi" w:cstheme="minorBidi"/>
                <w:b w:val="0"/>
                <w:bCs w:val="0"/>
                <w:caps w:val="0"/>
                <w:color w:val="595959" w:themeColor="text1" w:themeTint="A6"/>
                <w14:ligatures w14:val="none"/>
              </w:rPr>
              <w:id w:val="302434271"/>
              <w15:repeatingSection/>
            </w:sdtPr>
            <w:sdtEndPr/>
            <w:sdtContent>
              <w:sdt>
                <w:sdtPr>
                  <w:rPr>
                    <w:rFonts w:asciiTheme="minorHAnsi" w:eastAsiaTheme="minorEastAsia" w:hAnsiTheme="minorHAnsi" w:cstheme="minorBidi"/>
                    <w:b w:val="0"/>
                    <w:bCs w:val="0"/>
                    <w:caps w:val="0"/>
                    <w:color w:val="595959" w:themeColor="text1" w:themeTint="A6"/>
                    <w14:ligatures w14:val="none"/>
                  </w:rPr>
                  <w:id w:val="830493898"/>
                  <w:placeholder>
                    <w:docPart w:val="53EF2C8C339F499B89E3FF5DE81F2718"/>
                  </w:placeholder>
                  <w15:repeatingSectionItem/>
                </w:sdtPr>
                <w:sdtEndPr/>
                <w:sdtContent>
                  <w:p w14:paraId="414291A9" w14:textId="0BA05F64" w:rsidR="00D86A0E" w:rsidRDefault="00A32AD2">
                    <w:pPr>
                      <w:pStyle w:val="Heading2"/>
                    </w:pPr>
                    <w:r>
                      <w:rPr>
                        <w:noProof/>
                      </w:rPr>
                      <w:drawing>
                        <wp:inline distT="0" distB="0" distL="0" distR="0" wp14:anchorId="1945485F" wp14:editId="6EDF851C">
                          <wp:extent cx="480889" cy="276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066" cy="279199"/>
                                  </a:xfrm>
                                  <a:prstGeom prst="rect">
                                    <a:avLst/>
                                  </a:prstGeom>
                                  <a:noFill/>
                                  <a:ln>
                                    <a:noFill/>
                                  </a:ln>
                                </pic:spPr>
                              </pic:pic>
                            </a:graphicData>
                          </a:graphic>
                        </wp:inline>
                      </w:drawing>
                    </w:r>
                    <w:r w:rsidR="009B3B02">
                      <w:rPr>
                        <w:rFonts w:asciiTheme="minorHAnsi" w:eastAsiaTheme="minorEastAsia" w:hAnsiTheme="minorHAnsi" w:cstheme="minorBidi"/>
                        <w:b w:val="0"/>
                        <w:bCs w:val="0"/>
                        <w:caps w:val="0"/>
                        <w:color w:val="595959" w:themeColor="text1" w:themeTint="A6"/>
                        <w14:ligatures w14:val="none"/>
                      </w:rPr>
                      <w:t xml:space="preserve"> </w:t>
                    </w:r>
                    <w:r w:rsidR="009904FE">
                      <w:rPr>
                        <w:u w:val="single"/>
                      </w:rPr>
                      <w:t xml:space="preserve">Managin Partner, </w:t>
                    </w:r>
                    <w:r w:rsidR="009904FE" w:rsidRPr="009904FE">
                      <w:t>W5 Consulting</w:t>
                    </w:r>
                    <w:r w:rsidR="00AA64EC">
                      <w:t xml:space="preserve">, </w:t>
                    </w:r>
                    <w:r w:rsidR="00AA64EC" w:rsidRPr="001769CF">
                      <w:rPr>
                        <w:b w:val="0"/>
                        <w:sz w:val="18"/>
                      </w:rPr>
                      <w:t>Denver, Colorado</w:t>
                    </w:r>
                  </w:p>
                  <w:p w14:paraId="31DAE7F2" w14:textId="77777777" w:rsidR="000879B7" w:rsidRPr="00FD2F25" w:rsidRDefault="00FB4843">
                    <w:pPr>
                      <w:pStyle w:val="ResumeText"/>
                      <w:rPr>
                        <w:i/>
                      </w:rPr>
                    </w:pPr>
                    <w:r w:rsidRPr="00FD2F25">
                      <w:rPr>
                        <w:i/>
                      </w:rPr>
                      <w:t>January 201</w:t>
                    </w:r>
                    <w:r w:rsidR="000879B7" w:rsidRPr="00FD2F25">
                      <w:rPr>
                        <w:i/>
                      </w:rPr>
                      <w:t>8</w:t>
                    </w:r>
                    <w:r w:rsidRPr="00FD2F25">
                      <w:rPr>
                        <w:i/>
                      </w:rPr>
                      <w:t>-Present</w:t>
                    </w:r>
                  </w:p>
                  <w:p w14:paraId="7EA18FEE" w14:textId="004E5BD1" w:rsidR="00BF2D13" w:rsidRDefault="004B5C27" w:rsidP="009B3B02">
                    <w:pPr>
                      <w:pStyle w:val="Endigm1"/>
                      <w:rPr>
                        <w:shd w:val="clear" w:color="auto" w:fill="FFFFFF"/>
                      </w:rPr>
                    </w:pPr>
                    <w:r>
                      <w:rPr>
                        <w:b/>
                        <w:shd w:val="clear" w:color="auto" w:fill="FFFFFF"/>
                      </w:rPr>
                      <w:t>Advisory Services</w:t>
                    </w:r>
                    <w:r w:rsidR="00FD2F25" w:rsidRPr="00E250B5">
                      <w:rPr>
                        <w:b/>
                        <w:shd w:val="clear" w:color="auto" w:fill="FFFFFF"/>
                      </w:rPr>
                      <w:t xml:space="preserve"> in </w:t>
                    </w:r>
                    <w:r w:rsidR="00E33BFA" w:rsidRPr="00E250B5">
                      <w:rPr>
                        <w:b/>
                        <w:shd w:val="clear" w:color="auto" w:fill="FFFFFF"/>
                      </w:rPr>
                      <w:t>B</w:t>
                    </w:r>
                    <w:r w:rsidR="00FD2F25" w:rsidRPr="00E250B5">
                      <w:rPr>
                        <w:b/>
                        <w:shd w:val="clear" w:color="auto" w:fill="FFFFFF"/>
                      </w:rPr>
                      <w:t>usiness Intelligence</w:t>
                    </w:r>
                    <w:r w:rsidR="00812302">
                      <w:rPr>
                        <w:b/>
                        <w:shd w:val="clear" w:color="auto" w:fill="FFFFFF"/>
                      </w:rPr>
                      <w:t xml:space="preserve"> and GDPR</w:t>
                    </w:r>
                    <w:r w:rsidR="00FD2F25">
                      <w:rPr>
                        <w:shd w:val="clear" w:color="auto" w:fill="FFFFFF"/>
                      </w:rPr>
                      <w:t xml:space="preserve"> for</w:t>
                    </w:r>
                    <w:r w:rsidR="00BF2D13">
                      <w:rPr>
                        <w:shd w:val="clear" w:color="auto" w:fill="FFFFFF"/>
                      </w:rPr>
                      <w:t xml:space="preserve"> on premise and in the</w:t>
                    </w:r>
                    <w:r w:rsidR="00FD2F25">
                      <w:rPr>
                        <w:shd w:val="clear" w:color="auto" w:fill="FFFFFF"/>
                      </w:rPr>
                      <w:t xml:space="preserve"> Cloud</w:t>
                    </w:r>
                    <w:r w:rsidR="00344D07">
                      <w:rPr>
                        <w:shd w:val="clear" w:color="auto" w:fill="FFFFFF"/>
                      </w:rPr>
                      <w:t xml:space="preserve"> (Contract)</w:t>
                    </w:r>
                    <w:r w:rsidR="00FD2F25">
                      <w:rPr>
                        <w:shd w:val="clear" w:color="auto" w:fill="FFFFFF"/>
                      </w:rPr>
                      <w:t xml:space="preserve"> </w:t>
                    </w:r>
                  </w:p>
                  <w:p w14:paraId="40E0BCBA" w14:textId="5FB4B80B" w:rsidR="001E7448" w:rsidRDefault="001E7448" w:rsidP="00772FF7">
                    <w:pPr>
                      <w:pStyle w:val="Endigm1"/>
                      <w:numPr>
                        <w:ilvl w:val="0"/>
                        <w:numId w:val="17"/>
                      </w:numPr>
                    </w:pPr>
                    <w:r>
                      <w:t>Contract sales, negotiation, and development.</w:t>
                    </w:r>
                  </w:p>
                  <w:p w14:paraId="2566581F" w14:textId="21FC9192" w:rsidR="001E7448" w:rsidRPr="001E7448" w:rsidRDefault="001E7448" w:rsidP="00772FF7">
                    <w:pPr>
                      <w:pStyle w:val="Endigm1"/>
                      <w:numPr>
                        <w:ilvl w:val="0"/>
                        <w:numId w:val="17"/>
                      </w:numPr>
                    </w:pPr>
                    <w:r>
                      <w:t>Project Management.</w:t>
                    </w:r>
                  </w:p>
                  <w:p w14:paraId="3ED19F8A" w14:textId="77777777" w:rsidR="00344D07" w:rsidRPr="00344D07" w:rsidRDefault="00FD2F25" w:rsidP="00772FF7">
                    <w:pPr>
                      <w:pStyle w:val="Endigm1"/>
                      <w:numPr>
                        <w:ilvl w:val="0"/>
                        <w:numId w:val="17"/>
                      </w:numPr>
                    </w:pPr>
                    <w:r>
                      <w:rPr>
                        <w:shd w:val="clear" w:color="auto" w:fill="FFFFFF"/>
                      </w:rPr>
                      <w:t>Migration planning and execution</w:t>
                    </w:r>
                    <w:r w:rsidR="009B3B02">
                      <w:rPr>
                        <w:shd w:val="clear" w:color="auto" w:fill="FFFFFF"/>
                      </w:rPr>
                      <w:t xml:space="preserve"> for </w:t>
                    </w:r>
                    <w:r>
                      <w:rPr>
                        <w:shd w:val="clear" w:color="auto" w:fill="FFFFFF"/>
                      </w:rPr>
                      <w:t>Data Governance </w:t>
                    </w:r>
                    <w:r w:rsidR="009B3B02">
                      <w:rPr>
                        <w:shd w:val="clear" w:color="auto" w:fill="FFFFFF"/>
                      </w:rPr>
                      <w:t>and migration efforts from ECC 6.04 to S4HANA</w:t>
                    </w:r>
                    <w:r w:rsidR="00BB0DD4">
                      <w:rPr>
                        <w:shd w:val="clear" w:color="auto" w:fill="FFFFFF"/>
                      </w:rPr>
                      <w:t>.</w:t>
                    </w:r>
                    <w:r>
                      <w:br/>
                    </w:r>
                    <w:r>
                      <w:rPr>
                        <w:shd w:val="clear" w:color="auto" w:fill="FFFFFF"/>
                      </w:rPr>
                      <w:t>GDPR (General Data Protection Regulation) consulting </w:t>
                    </w:r>
                    <w:r w:rsidR="009B3B02">
                      <w:rPr>
                        <w:shd w:val="clear" w:color="auto" w:fill="FFFFFF"/>
                      </w:rPr>
                      <w:t xml:space="preserve">and </w:t>
                    </w:r>
                    <w:r w:rsidR="00BB0DD4">
                      <w:rPr>
                        <w:shd w:val="clear" w:color="auto" w:fill="FFFFFF"/>
                      </w:rPr>
                      <w:t>impleme</w:t>
                    </w:r>
                    <w:r w:rsidR="009B3B02">
                      <w:rPr>
                        <w:shd w:val="clear" w:color="auto" w:fill="FFFFFF"/>
                      </w:rPr>
                      <w:t>ntation (Audit Resilience Assessment)</w:t>
                    </w:r>
                    <w:r w:rsidR="00BF2D13">
                      <w:rPr>
                        <w:shd w:val="clear" w:color="auto" w:fill="FFFFFF"/>
                      </w:rPr>
                      <w:t>.</w:t>
                    </w:r>
                  </w:p>
                  <w:p w14:paraId="1C5A0385" w14:textId="35717BA5" w:rsidR="00475F6A" w:rsidRPr="00475F6A" w:rsidRDefault="00FD2F25" w:rsidP="00344D07">
                    <w:pPr>
                      <w:pStyle w:val="Endigm1"/>
                      <w:ind w:left="720"/>
                    </w:pPr>
                    <w:r w:rsidRPr="004B5C27">
                      <w:rPr>
                        <w:u w:val="single"/>
                        <w:shd w:val="clear" w:color="auto" w:fill="FFFFFF"/>
                      </w:rPr>
                      <w:t>Current Clients:</w:t>
                    </w:r>
                    <w:r>
                      <w:rPr>
                        <w:shd w:val="clear" w:color="auto" w:fill="FFFFFF"/>
                      </w:rPr>
                      <w:t xml:space="preserve"> </w:t>
                    </w:r>
                    <w:r w:rsidRPr="00BB0DD4">
                      <w:rPr>
                        <w:b/>
                        <w:shd w:val="clear" w:color="auto" w:fill="FFFFFF"/>
                      </w:rPr>
                      <w:t>BillingPlatform, TransMontaigne</w:t>
                    </w:r>
                    <w:r w:rsidR="001E7448">
                      <w:rPr>
                        <w:b/>
                        <w:shd w:val="clear" w:color="auto" w:fill="FFFFFF"/>
                      </w:rPr>
                      <w:t>.</w:t>
                    </w:r>
                    <w:r w:rsidR="00795C52">
                      <w:rPr>
                        <w:b/>
                        <w:shd w:val="clear" w:color="auto" w:fill="FFFFFF"/>
                      </w:rPr>
                      <w:t xml:space="preserve"> </w:t>
                    </w:r>
                    <w:r w:rsidR="00795C52" w:rsidRPr="00795C52">
                      <w:rPr>
                        <w:shd w:val="clear" w:color="auto" w:fill="FFFFFF"/>
                      </w:rPr>
                      <w:t>(Cloud, Oil &amp; Gas)</w:t>
                    </w:r>
                    <w:r w:rsidR="00795C52">
                      <w:rPr>
                        <w:shd w:val="clear" w:color="auto" w:fill="FFFFFF"/>
                      </w:rPr>
                      <w:t>.</w:t>
                    </w:r>
                  </w:p>
                  <w:p w14:paraId="360109CE" w14:textId="6C192980" w:rsidR="00D86A0E" w:rsidRDefault="00857C7F" w:rsidP="00475F6A">
                    <w:pPr>
                      <w:pStyle w:val="Endigm1"/>
                      <w:ind w:left="720"/>
                    </w:pPr>
                  </w:p>
                </w:sdtContent>
              </w:sdt>
              <w:sdt>
                <w:sdtPr>
                  <w:rPr>
                    <w:rFonts w:asciiTheme="minorHAnsi" w:eastAsiaTheme="minorEastAsia" w:hAnsiTheme="minorHAnsi" w:cstheme="minorBidi"/>
                    <w:b w:val="0"/>
                    <w:bCs w:val="0"/>
                    <w:caps w:val="0"/>
                    <w:color w:val="595959" w:themeColor="text1" w:themeTint="A6"/>
                    <w14:ligatures w14:val="none"/>
                  </w:rPr>
                  <w:id w:val="1265197789"/>
                  <w:placeholder>
                    <w:docPart w:val="53EF2C8C339F499B89E3FF5DE81F2718"/>
                  </w:placeholder>
                  <w15:repeatingSectionItem/>
                </w:sdtPr>
                <w:sdtEndPr/>
                <w:sdtContent>
                  <w:p w14:paraId="60E1E3F9" w14:textId="77777777" w:rsidR="00D86A0E" w:rsidRDefault="009B3B02">
                    <w:pPr>
                      <w:pStyle w:val="Heading2"/>
                    </w:pPr>
                    <w:r>
                      <w:rPr>
                        <w:noProof/>
                      </w:rPr>
                      <w:drawing>
                        <wp:inline distT="0" distB="0" distL="0" distR="0" wp14:anchorId="45605588" wp14:editId="065AEABE">
                          <wp:extent cx="461805" cy="461805"/>
                          <wp:effectExtent l="0" t="0" r="0" b="0"/>
                          <wp:docPr id="3" name="Picture 3" descr="DATUM LLC">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UM LLC">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3033" cy="463033"/>
                                  </a:xfrm>
                                  <a:prstGeom prst="rect">
                                    <a:avLst/>
                                  </a:prstGeom>
                                  <a:noFill/>
                                  <a:ln>
                                    <a:noFill/>
                                  </a:ln>
                                </pic:spPr>
                              </pic:pic>
                            </a:graphicData>
                          </a:graphic>
                        </wp:inline>
                      </w:drawing>
                    </w:r>
                    <w:r>
                      <w:rPr>
                        <w:rFonts w:asciiTheme="minorHAnsi" w:eastAsiaTheme="minorEastAsia" w:hAnsiTheme="minorHAnsi" w:cstheme="minorBidi"/>
                        <w:b w:val="0"/>
                        <w:bCs w:val="0"/>
                        <w:caps w:val="0"/>
                        <w:color w:val="595959" w:themeColor="text1" w:themeTint="A6"/>
                        <w14:ligatures w14:val="none"/>
                      </w:rPr>
                      <w:t xml:space="preserve"> </w:t>
                    </w:r>
                    <w:r w:rsidR="00FB4843" w:rsidRPr="000879B7">
                      <w:rPr>
                        <w:u w:val="single"/>
                      </w:rPr>
                      <w:t>Engagement Principal</w:t>
                    </w:r>
                    <w:r w:rsidR="00FB4843">
                      <w:t xml:space="preserve">, datum LLC, </w:t>
                    </w:r>
                    <w:r w:rsidR="00FB4843" w:rsidRPr="001769CF">
                      <w:rPr>
                        <w:b w:val="0"/>
                        <w:sz w:val="18"/>
                      </w:rPr>
                      <w:t>Denver,</w:t>
                    </w:r>
                    <w:r w:rsidR="000879B7" w:rsidRPr="001769CF">
                      <w:rPr>
                        <w:b w:val="0"/>
                        <w:sz w:val="18"/>
                      </w:rPr>
                      <w:t xml:space="preserve"> colorado</w:t>
                    </w:r>
                  </w:p>
                  <w:p w14:paraId="54F3B3E1" w14:textId="77777777" w:rsidR="000879B7" w:rsidRPr="00FD2F25" w:rsidRDefault="000879B7">
                    <w:pPr>
                      <w:pStyle w:val="ResumeText"/>
                      <w:rPr>
                        <w:i/>
                      </w:rPr>
                    </w:pPr>
                    <w:r w:rsidRPr="00FD2F25">
                      <w:rPr>
                        <w:i/>
                      </w:rPr>
                      <w:t>January 2017-January 2018</w:t>
                    </w:r>
                  </w:p>
                  <w:p w14:paraId="24489236" w14:textId="77777777" w:rsidR="000879B7" w:rsidRDefault="000879B7" w:rsidP="000879B7">
                    <w:pPr>
                      <w:pStyle w:val="Endigm1"/>
                    </w:pPr>
                    <w:r>
                      <w:t>Go to Market development and execution for governance and compliance offering</w:t>
                    </w:r>
                    <w:r w:rsidR="009B3B02">
                      <w:t xml:space="preserve"> using Cloud solution.</w:t>
                    </w:r>
                  </w:p>
                  <w:p w14:paraId="0F1DE26F" w14:textId="77777777" w:rsidR="000879B7" w:rsidRDefault="000879B7" w:rsidP="000879B7">
                    <w:pPr>
                      <w:pStyle w:val="Endigm1"/>
                    </w:pPr>
                    <w:r w:rsidRPr="00E250B5">
                      <w:rPr>
                        <w:b/>
                      </w:rPr>
                      <w:t>SAP strategic account owner</w:t>
                    </w:r>
                    <w:r>
                      <w:t xml:space="preserve"> and GDPR Compliance (Global Data Protection Regulation) leader. </w:t>
                    </w:r>
                  </w:p>
                  <w:p w14:paraId="08847460" w14:textId="77777777" w:rsidR="000879B7" w:rsidRDefault="000879B7" w:rsidP="000879B7">
                    <w:pPr>
                      <w:pStyle w:val="Endigm1"/>
                    </w:pPr>
                    <w:r>
                      <w:t>Digital Transformation evolution strategist and strategic account development and pursuit.</w:t>
                    </w:r>
                  </w:p>
                  <w:p w14:paraId="7E14E928" w14:textId="66BA03C1" w:rsidR="00D86A0E" w:rsidRDefault="00857C7F" w:rsidP="00EC389C">
                    <w:pPr>
                      <w:pStyle w:val="Endigm1"/>
                    </w:pPr>
                  </w:p>
                </w:sdtContent>
              </w:sdt>
              <w:sdt>
                <w:sdtPr>
                  <w:rPr>
                    <w:rFonts w:asciiTheme="minorHAnsi" w:eastAsiaTheme="minorEastAsia" w:hAnsiTheme="minorHAnsi" w:cstheme="minorBidi"/>
                    <w:b w:val="0"/>
                    <w:bCs w:val="0"/>
                    <w:caps w:val="0"/>
                    <w:color w:val="595959" w:themeColor="text1" w:themeTint="A6"/>
                    <w14:ligatures w14:val="none"/>
                  </w:rPr>
                  <w:id w:val="-1552451659"/>
                  <w:placeholder>
                    <w:docPart w:val="53EF2C8C339F499B89E3FF5DE81F2718"/>
                  </w:placeholder>
                  <w15:repeatingSectionItem/>
                </w:sdtPr>
                <w:sdtEndPr/>
                <w:sdtContent>
                  <w:p w14:paraId="0341AEFA" w14:textId="77777777" w:rsidR="000879B7" w:rsidRDefault="009B3B02" w:rsidP="000879B7">
                    <w:pPr>
                      <w:pStyle w:val="Heading2"/>
                    </w:pPr>
                    <w:r>
                      <w:rPr>
                        <w:noProof/>
                      </w:rPr>
                      <w:drawing>
                        <wp:inline distT="0" distB="0" distL="0" distR="0" wp14:anchorId="64D04B44" wp14:editId="68EC323E">
                          <wp:extent cx="396621" cy="396621"/>
                          <wp:effectExtent l="0" t="0" r="3810" b="3810"/>
                          <wp:docPr id="4" name="Picture 4" descr="Ciber Globa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iber Global">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441" cy="401441"/>
                                  </a:xfrm>
                                  <a:prstGeom prst="rect">
                                    <a:avLst/>
                                  </a:prstGeom>
                                  <a:noFill/>
                                  <a:ln>
                                    <a:noFill/>
                                  </a:ln>
                                </pic:spPr>
                              </pic:pic>
                            </a:graphicData>
                          </a:graphic>
                        </wp:inline>
                      </w:drawing>
                    </w:r>
                    <w:r>
                      <w:rPr>
                        <w:rFonts w:asciiTheme="minorHAnsi" w:eastAsiaTheme="minorEastAsia" w:hAnsiTheme="minorHAnsi" w:cstheme="minorBidi"/>
                        <w:b w:val="0"/>
                        <w:bCs w:val="0"/>
                        <w:caps w:val="0"/>
                        <w:color w:val="595959" w:themeColor="text1" w:themeTint="A6"/>
                        <w14:ligatures w14:val="none"/>
                      </w:rPr>
                      <w:t xml:space="preserve"> </w:t>
                    </w:r>
                    <w:r w:rsidR="000879B7" w:rsidRPr="00EC389C">
                      <w:rPr>
                        <w:u w:val="single"/>
                      </w:rPr>
                      <w:t>senior Practice director</w:t>
                    </w:r>
                    <w:r w:rsidR="000879B7">
                      <w:t xml:space="preserve">, ciber, </w:t>
                    </w:r>
                    <w:r w:rsidR="000879B7" w:rsidRPr="001769CF">
                      <w:rPr>
                        <w:b w:val="0"/>
                        <w:sz w:val="18"/>
                      </w:rPr>
                      <w:t>Denver, colorado</w:t>
                    </w:r>
                  </w:p>
                  <w:p w14:paraId="09E261A6" w14:textId="77777777" w:rsidR="00D86A0E" w:rsidRPr="00BE6D51" w:rsidRDefault="000879B7" w:rsidP="00BE6D51">
                    <w:pPr>
                      <w:pStyle w:val="ResumeText"/>
                      <w:rPr>
                        <w:i/>
                      </w:rPr>
                    </w:pPr>
                    <w:r w:rsidRPr="00BE6D51">
                      <w:rPr>
                        <w:i/>
                      </w:rPr>
                      <w:t>March 2014-January 2017</w:t>
                    </w:r>
                  </w:p>
                  <w:p w14:paraId="4CC8D2F5" w14:textId="793EBD72" w:rsidR="009B3B02" w:rsidRDefault="009B3B02" w:rsidP="009B3B02">
                    <w:pPr>
                      <w:pStyle w:val="Endigm1"/>
                    </w:pPr>
                    <w:r>
                      <w:t xml:space="preserve">Established strong cross functional relationships with sales, delivery, support, and marketing, to ensure results focused outcomes with clients, ecosystem partners, and other internal lines of business.  Drove the SAP landscape design and framework for customer </w:t>
                    </w:r>
                    <w:r w:rsidR="0017779B">
                      <w:t xml:space="preserve">wins and </w:t>
                    </w:r>
                    <w:r>
                      <w:t>roadmap awareness.</w:t>
                    </w:r>
                    <w:r w:rsidR="00EC389C">
                      <w:t xml:space="preserve"> </w:t>
                    </w:r>
                    <w:r w:rsidR="00EC389C" w:rsidRPr="00EC389C">
                      <w:rPr>
                        <w:b/>
                      </w:rPr>
                      <w:t xml:space="preserve">Build and </w:t>
                    </w:r>
                    <w:r w:rsidR="00E250B5">
                      <w:rPr>
                        <w:b/>
                      </w:rPr>
                      <w:t>d</w:t>
                    </w:r>
                    <w:r w:rsidR="00EC389C" w:rsidRPr="00EC389C">
                      <w:rPr>
                        <w:b/>
                      </w:rPr>
                      <w:t>rive GTM offerings.</w:t>
                    </w:r>
                  </w:p>
                  <w:p w14:paraId="10483D06" w14:textId="5FC2D362" w:rsidR="009B3B02" w:rsidRDefault="003B313B" w:rsidP="00772FF7">
                    <w:pPr>
                      <w:pStyle w:val="Endigm1"/>
                      <w:numPr>
                        <w:ilvl w:val="0"/>
                        <w:numId w:val="17"/>
                      </w:numPr>
                    </w:pPr>
                    <w:r>
                      <w:t xml:space="preserve">Owned the </w:t>
                    </w:r>
                    <w:r w:rsidR="009B3B02">
                      <w:t>P&amp;L</w:t>
                    </w:r>
                    <w:r w:rsidR="00A2747B">
                      <w:t xml:space="preserve"> Responsibility</w:t>
                    </w:r>
                    <w:r w:rsidR="00795C52">
                      <w:t xml:space="preserve"> (2016)</w:t>
                    </w:r>
                    <w:r w:rsidR="00A2747B">
                      <w:t xml:space="preserve"> for</w:t>
                    </w:r>
                    <w:r w:rsidR="00F617F6">
                      <w:t xml:space="preserve"> SAP</w:t>
                    </w:r>
                    <w:r w:rsidR="009B3B02">
                      <w:t xml:space="preserve"> North America Sales and </w:t>
                    </w:r>
                    <w:r w:rsidR="00344D07">
                      <w:t>Delivery. (500 FTE)</w:t>
                    </w:r>
                    <w:r w:rsidR="00795C52">
                      <w:t>.</w:t>
                    </w:r>
                  </w:p>
                  <w:p w14:paraId="3E59C0A2" w14:textId="1D82EFFD" w:rsidR="009B3B02" w:rsidRDefault="009B3B02" w:rsidP="00772FF7">
                    <w:pPr>
                      <w:pStyle w:val="Endigm1"/>
                      <w:numPr>
                        <w:ilvl w:val="0"/>
                        <w:numId w:val="17"/>
                      </w:numPr>
                    </w:pPr>
                    <w:r>
                      <w:t>Gr</w:t>
                    </w:r>
                    <w:r w:rsidR="003B313B">
                      <w:t xml:space="preserve">ew </w:t>
                    </w:r>
                    <w:r>
                      <w:t>existing accounts and buil</w:t>
                    </w:r>
                    <w:r w:rsidR="00722BBE">
                      <w:t>t</w:t>
                    </w:r>
                    <w:r>
                      <w:t xml:space="preserve"> long-term relationships to ensure strong revenue pipeline.</w:t>
                    </w:r>
                  </w:p>
                  <w:p w14:paraId="143FDC33" w14:textId="057F6962" w:rsidR="009B3B02" w:rsidRDefault="009B3B02" w:rsidP="00772FF7">
                    <w:pPr>
                      <w:pStyle w:val="Endigm1"/>
                      <w:numPr>
                        <w:ilvl w:val="0"/>
                        <w:numId w:val="17"/>
                      </w:numPr>
                    </w:pPr>
                    <w:r>
                      <w:t>Develop</w:t>
                    </w:r>
                    <w:r w:rsidR="003B313B">
                      <w:t>ed</w:t>
                    </w:r>
                    <w:r w:rsidR="00446B7A">
                      <w:t xml:space="preserve"> sales plays, battlecards</w:t>
                    </w:r>
                    <w:r w:rsidR="00850CA7">
                      <w:t>,</w:t>
                    </w:r>
                    <w:r>
                      <w:t xml:space="preserve"> and pitch</w:t>
                    </w:r>
                    <w:r w:rsidR="003B313B">
                      <w:t>ed</w:t>
                    </w:r>
                    <w:r>
                      <w:t xml:space="preserve"> proposals, contracts, and engagement accounts</w:t>
                    </w:r>
                    <w:r w:rsidR="00F617F6">
                      <w:t>.</w:t>
                    </w:r>
                  </w:p>
                  <w:p w14:paraId="70EF3FBB" w14:textId="273875B3" w:rsidR="009B3B02" w:rsidRDefault="009B3B02" w:rsidP="00772FF7">
                    <w:pPr>
                      <w:pStyle w:val="Endigm1"/>
                      <w:numPr>
                        <w:ilvl w:val="0"/>
                        <w:numId w:val="17"/>
                      </w:numPr>
                    </w:pPr>
                    <w:r>
                      <w:t>Hire</w:t>
                    </w:r>
                    <w:r w:rsidR="003B313B">
                      <w:t>d</w:t>
                    </w:r>
                    <w:r>
                      <w:t xml:space="preserve"> and </w:t>
                    </w:r>
                    <w:r w:rsidR="003B313B">
                      <w:t>built</w:t>
                    </w:r>
                    <w:r>
                      <w:t xml:space="preserve"> a team of consultants</w:t>
                    </w:r>
                    <w:r w:rsidR="00344D07">
                      <w:t>, Client Partners, Directors,</w:t>
                    </w:r>
                    <w:r>
                      <w:t xml:space="preserve"> and </w:t>
                    </w:r>
                    <w:r w:rsidR="00722BBE">
                      <w:t>M</w:t>
                    </w:r>
                    <w:r>
                      <w:t>anagers</w:t>
                    </w:r>
                    <w:r w:rsidR="00EC389C">
                      <w:t>.</w:t>
                    </w:r>
                  </w:p>
                  <w:p w14:paraId="256CD369" w14:textId="77777777" w:rsidR="009B3B02" w:rsidRDefault="00BE6D51" w:rsidP="009B3B02">
                    <w:pPr>
                      <w:pStyle w:val="Heading2"/>
                    </w:pPr>
                    <w:r>
                      <w:rPr>
                        <w:noProof/>
                      </w:rPr>
                      <w:drawing>
                        <wp:inline distT="0" distB="0" distL="0" distR="0" wp14:anchorId="46B473D1" wp14:editId="0B1C8A95">
                          <wp:extent cx="501462" cy="501462"/>
                          <wp:effectExtent l="0" t="0" r="0" b="0"/>
                          <wp:docPr id="1" name="Picture 1" descr="SA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P">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876" cy="507876"/>
                                  </a:xfrm>
                                  <a:prstGeom prst="rect">
                                    <a:avLst/>
                                  </a:prstGeom>
                                  <a:noFill/>
                                  <a:ln>
                                    <a:noFill/>
                                  </a:ln>
                                </pic:spPr>
                              </pic:pic>
                            </a:graphicData>
                          </a:graphic>
                        </wp:inline>
                      </w:drawing>
                    </w:r>
                    <w:r>
                      <w:t xml:space="preserve"> </w:t>
                    </w:r>
                    <w:r w:rsidR="009B3B02" w:rsidRPr="00EC389C">
                      <w:rPr>
                        <w:u w:val="single"/>
                      </w:rPr>
                      <w:t>Practice manager</w:t>
                    </w:r>
                    <w:r w:rsidR="009B3B02">
                      <w:t xml:space="preserve">, sap, </w:t>
                    </w:r>
                    <w:r w:rsidR="009B3B02" w:rsidRPr="001769CF">
                      <w:rPr>
                        <w:b w:val="0"/>
                        <w:sz w:val="18"/>
                      </w:rPr>
                      <w:t>Denver, colorado</w:t>
                    </w:r>
                  </w:p>
                  <w:p w14:paraId="5AF71AF7" w14:textId="0DAD40AE" w:rsidR="009B3B02" w:rsidRPr="00BE6D51" w:rsidRDefault="00BC7146" w:rsidP="009B3B02">
                    <w:pPr>
                      <w:pStyle w:val="ResumeText"/>
                      <w:rPr>
                        <w:i/>
                      </w:rPr>
                    </w:pPr>
                    <w:r>
                      <w:rPr>
                        <w:i/>
                      </w:rPr>
                      <w:t>July 2010</w:t>
                    </w:r>
                    <w:r w:rsidR="009B3B02" w:rsidRPr="00BE6D51">
                      <w:rPr>
                        <w:i/>
                      </w:rPr>
                      <w:t>-</w:t>
                    </w:r>
                    <w:r>
                      <w:rPr>
                        <w:i/>
                      </w:rPr>
                      <w:t>March 2014</w:t>
                    </w:r>
                  </w:p>
                  <w:p w14:paraId="321F086B" w14:textId="77777777" w:rsidR="008A6B4B" w:rsidRDefault="00BE6D51" w:rsidP="00BE6D51">
                    <w:pPr>
                      <w:pStyle w:val="Endigm1"/>
                    </w:pPr>
                    <w:r>
                      <w:t>My core responsibilities were to manage and mentor 12-15 Consultants</w:t>
                    </w:r>
                    <w:r w:rsidR="008A6B4B">
                      <w:t xml:space="preserve">. </w:t>
                    </w:r>
                  </w:p>
                  <w:p w14:paraId="54D25BEF" w14:textId="2E108A59" w:rsidR="00BE6D51" w:rsidRDefault="003E626D" w:rsidP="00BE6D51">
                    <w:pPr>
                      <w:pStyle w:val="Endigm1"/>
                    </w:pPr>
                    <w:r>
                      <w:rPr>
                        <w:b/>
                      </w:rPr>
                      <w:t>Managed</w:t>
                    </w:r>
                    <w:r w:rsidR="008A6B4B" w:rsidRPr="00E250B5">
                      <w:rPr>
                        <w:b/>
                      </w:rPr>
                      <w:t xml:space="preserve"> solutions and </w:t>
                    </w:r>
                    <w:r w:rsidR="00E250B5" w:rsidRPr="00E250B5">
                      <w:rPr>
                        <w:b/>
                      </w:rPr>
                      <w:t>delivery</w:t>
                    </w:r>
                    <w:r w:rsidR="008A6B4B">
                      <w:t xml:space="preserve"> for</w:t>
                    </w:r>
                    <w:r w:rsidR="00BE6D51">
                      <w:t xml:space="preserve"> the </w:t>
                    </w:r>
                    <w:r w:rsidR="00E250B5">
                      <w:t>e</w:t>
                    </w:r>
                    <w:r w:rsidR="00EC389C">
                      <w:t xml:space="preserve">ast and </w:t>
                    </w:r>
                    <w:r w:rsidR="00E250B5">
                      <w:t>w</w:t>
                    </w:r>
                    <w:r w:rsidR="00EC389C">
                      <w:t>est</w:t>
                    </w:r>
                    <w:r w:rsidR="00BE6D51">
                      <w:t xml:space="preserve"> regions i</w:t>
                    </w:r>
                    <w:r w:rsidR="00EC389C">
                      <w:t xml:space="preserve">n </w:t>
                    </w:r>
                    <w:r w:rsidR="00BE6D51">
                      <w:t>pre and post sales activities.</w:t>
                    </w:r>
                  </w:p>
                  <w:p w14:paraId="251DB060" w14:textId="1BC35ABD" w:rsidR="00BE6D51" w:rsidRDefault="00BE6D51" w:rsidP="00772FF7">
                    <w:pPr>
                      <w:pStyle w:val="Endigm1"/>
                      <w:numPr>
                        <w:ilvl w:val="0"/>
                        <w:numId w:val="17"/>
                      </w:numPr>
                    </w:pPr>
                    <w:r>
                      <w:t>Develop</w:t>
                    </w:r>
                    <w:r w:rsidR="003E626D">
                      <w:t>ed</w:t>
                    </w:r>
                    <w:r>
                      <w:t xml:space="preserve"> and pitch proposals, contracts, and engagement</w:t>
                    </w:r>
                    <w:r w:rsidR="00EC389C">
                      <w:t>.</w:t>
                    </w:r>
                  </w:p>
                  <w:p w14:paraId="7F041076" w14:textId="57A87A18" w:rsidR="00BE6D51" w:rsidRDefault="00BE6D51" w:rsidP="00772FF7">
                    <w:pPr>
                      <w:pStyle w:val="Endigm1"/>
                      <w:numPr>
                        <w:ilvl w:val="0"/>
                        <w:numId w:val="17"/>
                      </w:numPr>
                    </w:pPr>
                    <w:r>
                      <w:t>Anchor</w:t>
                    </w:r>
                    <w:r w:rsidR="003E626D">
                      <w:t>ed</w:t>
                    </w:r>
                    <w:r>
                      <w:t xml:space="preserve"> the ’sales’ process and Identify cross sell opportunities.      </w:t>
                    </w:r>
                  </w:p>
                  <w:p w14:paraId="59F88AE8" w14:textId="5D2CFF6C" w:rsidR="00BE6D51" w:rsidRDefault="00BE6D51" w:rsidP="00772FF7">
                    <w:pPr>
                      <w:pStyle w:val="Endigm1"/>
                      <w:numPr>
                        <w:ilvl w:val="0"/>
                        <w:numId w:val="17"/>
                      </w:numPr>
                    </w:pPr>
                    <w:r>
                      <w:t>Utilization, pipeline, and forecasting management</w:t>
                    </w:r>
                    <w:r w:rsidR="00EC389C">
                      <w:t>.</w:t>
                    </w:r>
                  </w:p>
                  <w:p w14:paraId="2EF5D2DB" w14:textId="7C7B7BD3" w:rsidR="00BE6D51" w:rsidRDefault="00BE6D51" w:rsidP="00772FF7">
                    <w:pPr>
                      <w:pStyle w:val="Endigm1"/>
                      <w:numPr>
                        <w:ilvl w:val="0"/>
                        <w:numId w:val="17"/>
                      </w:numPr>
                    </w:pPr>
                    <w:r>
                      <w:t>Supervised, mentored, and trained technicians and apprentice program graduates.</w:t>
                    </w:r>
                  </w:p>
                  <w:p w14:paraId="4683B0E1" w14:textId="77777777" w:rsidR="00BB0DD4" w:rsidRDefault="00BB0DD4" w:rsidP="00BB0DD4">
                    <w:pPr>
                      <w:pStyle w:val="Heading2"/>
                    </w:pPr>
                    <w:r>
                      <w:rPr>
                        <w:noProof/>
                      </w:rPr>
                      <w:drawing>
                        <wp:inline distT="0" distB="0" distL="0" distR="0" wp14:anchorId="123E5A1A" wp14:editId="60FD2628">
                          <wp:extent cx="501462" cy="501462"/>
                          <wp:effectExtent l="0" t="0" r="0" b="0"/>
                          <wp:docPr id="7" name="Picture 7" descr="SA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AP">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876" cy="507876"/>
                                  </a:xfrm>
                                  <a:prstGeom prst="rect">
                                    <a:avLst/>
                                  </a:prstGeom>
                                  <a:noFill/>
                                  <a:ln>
                                    <a:noFill/>
                                  </a:ln>
                                </pic:spPr>
                              </pic:pic>
                            </a:graphicData>
                          </a:graphic>
                        </wp:inline>
                      </w:drawing>
                    </w:r>
                    <w:r>
                      <w:t xml:space="preserve"> </w:t>
                    </w:r>
                    <w:r w:rsidRPr="00EC389C">
                      <w:rPr>
                        <w:u w:val="single"/>
                      </w:rPr>
                      <w:t>Platinum Consultant</w:t>
                    </w:r>
                    <w:r>
                      <w:t xml:space="preserve">, sap, </w:t>
                    </w:r>
                    <w:r w:rsidRPr="001769CF">
                      <w:rPr>
                        <w:b w:val="0"/>
                        <w:sz w:val="18"/>
                      </w:rPr>
                      <w:t>Denver, colorado</w:t>
                    </w:r>
                  </w:p>
                  <w:p w14:paraId="452586E6" w14:textId="5A174684" w:rsidR="00BB0DD4" w:rsidRDefault="00BB0DD4" w:rsidP="00BB0DD4">
                    <w:pPr>
                      <w:pStyle w:val="ResumeText"/>
                      <w:rPr>
                        <w:i/>
                      </w:rPr>
                    </w:pPr>
                    <w:r w:rsidRPr="00BE6D51">
                      <w:rPr>
                        <w:i/>
                      </w:rPr>
                      <w:t>Ma</w:t>
                    </w:r>
                    <w:r w:rsidR="00BC7146">
                      <w:rPr>
                        <w:i/>
                      </w:rPr>
                      <w:t>y</w:t>
                    </w:r>
                    <w:r w:rsidRPr="00BE6D51">
                      <w:rPr>
                        <w:i/>
                      </w:rPr>
                      <w:t xml:space="preserve"> 20</w:t>
                    </w:r>
                    <w:r>
                      <w:rPr>
                        <w:i/>
                      </w:rPr>
                      <w:t>06</w:t>
                    </w:r>
                    <w:r w:rsidRPr="00BE6D51">
                      <w:rPr>
                        <w:i/>
                      </w:rPr>
                      <w:t>-J</w:t>
                    </w:r>
                    <w:r w:rsidR="00BC7146">
                      <w:rPr>
                        <w:i/>
                      </w:rPr>
                      <w:t>uly</w:t>
                    </w:r>
                    <w:r w:rsidRPr="00BE6D51">
                      <w:rPr>
                        <w:i/>
                      </w:rPr>
                      <w:t xml:space="preserve"> 201</w:t>
                    </w:r>
                    <w:r w:rsidR="00BC7146">
                      <w:rPr>
                        <w:i/>
                      </w:rPr>
                      <w:t>0</w:t>
                    </w:r>
                  </w:p>
                  <w:p w14:paraId="4BB4F341" w14:textId="2D5ED099" w:rsidR="00BB0DD4" w:rsidRDefault="00BB0DD4" w:rsidP="00772FF7">
                    <w:pPr>
                      <w:pStyle w:val="Endigm1"/>
                      <w:numPr>
                        <w:ilvl w:val="0"/>
                        <w:numId w:val="17"/>
                      </w:numPr>
                    </w:pPr>
                    <w:r w:rsidRPr="00E250B5">
                      <w:rPr>
                        <w:b/>
                      </w:rPr>
                      <w:t>Technical Architect</w:t>
                    </w:r>
                    <w:r>
                      <w:t xml:space="preserve"> specializing in SAP BusinessObjects, Analytics (Crystal Reports, Web Intelligence, Universe Design, BEX Designer, Data Quality</w:t>
                    </w:r>
                    <w:r w:rsidR="00EC389C">
                      <w:t>.</w:t>
                    </w:r>
                  </w:p>
                  <w:p w14:paraId="0EF2AC60" w14:textId="77777777" w:rsidR="00823C0A" w:rsidRDefault="00BB0DD4" w:rsidP="00772FF7">
                    <w:pPr>
                      <w:pStyle w:val="Endigm1"/>
                      <w:numPr>
                        <w:ilvl w:val="0"/>
                        <w:numId w:val="17"/>
                      </w:numPr>
                    </w:pPr>
                    <w:r w:rsidRPr="00BB0DD4">
                      <w:t xml:space="preserve">Responsible for the recommendation and implementation of all </w:t>
                    </w:r>
                    <w:r w:rsidR="00EC389C">
                      <w:t xml:space="preserve">SAP </w:t>
                    </w:r>
                    <w:r w:rsidRPr="00BB0DD4">
                      <w:t>Business Intelligence software</w:t>
                    </w:r>
                    <w:r w:rsidR="00EC389C">
                      <w:t>.</w:t>
                    </w:r>
                  </w:p>
                  <w:p w14:paraId="57944F24" w14:textId="77777777" w:rsidR="00823C0A" w:rsidRDefault="00823C0A" w:rsidP="00772FF7">
                    <w:pPr>
                      <w:pStyle w:val="Endigm1"/>
                      <w:numPr>
                        <w:ilvl w:val="0"/>
                        <w:numId w:val="17"/>
                      </w:numPr>
                    </w:pPr>
                    <w:r>
                      <w:t>Supervised, mentored, and trained technicians and apprentice program graduates.</w:t>
                    </w:r>
                  </w:p>
                  <w:p w14:paraId="7B03D9FA" w14:textId="77777777" w:rsidR="00823C0A" w:rsidRDefault="00823C0A" w:rsidP="00772FF7">
                    <w:pPr>
                      <w:pStyle w:val="Endigm1"/>
                      <w:numPr>
                        <w:ilvl w:val="0"/>
                        <w:numId w:val="17"/>
                      </w:numPr>
                    </w:pPr>
                    <w:r>
                      <w:t>Successfully architected, scoped, designed, built, and deployed over 40 Enterprise Business Intelligence solutions to go live for small, medium and large enterprise clients using SAP’s suite of enterprise applications.</w:t>
                    </w:r>
                  </w:p>
                  <w:p w14:paraId="244AA1E4" w14:textId="61FE7780" w:rsidR="00D86A0E" w:rsidRDefault="00823C0A" w:rsidP="00823C0A">
                    <w:pPr>
                      <w:pStyle w:val="Endigm1"/>
                      <w:ind w:left="765"/>
                    </w:pPr>
                    <w:r>
                      <w:t>(Manufacturing, Oil &amp; Gas, Retail, Telecommunication)</w:t>
                    </w:r>
                  </w:p>
                </w:sdtContent>
              </w:sdt>
            </w:sdtContent>
          </w:sdt>
        </w:tc>
      </w:tr>
      <w:tr w:rsidR="00D86A0E" w14:paraId="7FEDBED0" w14:textId="77777777" w:rsidTr="00134448">
        <w:trPr>
          <w:trHeight w:val="3419"/>
        </w:trPr>
        <w:tc>
          <w:tcPr>
            <w:tcW w:w="1356" w:type="dxa"/>
          </w:tcPr>
          <w:p w14:paraId="27350940" w14:textId="77777777" w:rsidR="00D86A0E" w:rsidRDefault="000171CE">
            <w:pPr>
              <w:pStyle w:val="Heading1"/>
            </w:pPr>
            <w:r>
              <w:lastRenderedPageBreak/>
              <w:t>Education</w:t>
            </w:r>
          </w:p>
        </w:tc>
        <w:tc>
          <w:tcPr>
            <w:tcW w:w="410" w:type="dxa"/>
          </w:tcPr>
          <w:p w14:paraId="5C82A117" w14:textId="77777777" w:rsidR="00D86A0E" w:rsidRDefault="00D86A0E"/>
          <w:p w14:paraId="10D19104" w14:textId="77777777" w:rsidR="009D60DE" w:rsidRDefault="009D60DE"/>
          <w:p w14:paraId="053B01BF" w14:textId="77777777" w:rsidR="009D60DE" w:rsidRDefault="009D60DE"/>
          <w:p w14:paraId="069B5562" w14:textId="77777777" w:rsidR="009D60DE" w:rsidRDefault="009D60DE"/>
          <w:p w14:paraId="4BBF3835" w14:textId="77777777" w:rsidR="009D60DE" w:rsidRDefault="009D60DE"/>
          <w:p w14:paraId="38B0A48E" w14:textId="01DC22DF" w:rsidR="009D60DE" w:rsidRDefault="009D60DE"/>
        </w:tc>
        <w:tc>
          <w:tcPr>
            <w:tcW w:w="9664" w:type="dxa"/>
          </w:tcPr>
          <w:sdt>
            <w:sdtPr>
              <w:rPr>
                <w:rFonts w:asciiTheme="minorHAnsi" w:eastAsiaTheme="minorEastAsia" w:hAnsiTheme="minorHAnsi" w:cstheme="minorBidi"/>
                <w:b w:val="0"/>
                <w:bCs w:val="0"/>
                <w:caps w:val="0"/>
                <w:color w:val="595959" w:themeColor="text1" w:themeTint="A6"/>
                <w14:ligatures w14:val="none"/>
              </w:rPr>
              <w:id w:val="-691765356"/>
              <w15:repeatingSection/>
            </w:sdtPr>
            <w:sdtEndPr/>
            <w:sdtContent>
              <w:sdt>
                <w:sdtPr>
                  <w:rPr>
                    <w:rFonts w:asciiTheme="minorHAnsi" w:eastAsiaTheme="minorEastAsia" w:hAnsiTheme="minorHAnsi" w:cstheme="minorBidi"/>
                    <w:b w:val="0"/>
                    <w:bCs w:val="0"/>
                    <w:caps w:val="0"/>
                    <w:color w:val="595959" w:themeColor="text1" w:themeTint="A6"/>
                    <w14:ligatures w14:val="none"/>
                  </w:rPr>
                  <w:id w:val="-1126388115"/>
                  <w:placeholder>
                    <w:docPart w:val="53EF2C8C339F499B89E3FF5DE81F2718"/>
                  </w:placeholder>
                  <w15:repeatingSectionItem/>
                </w:sdtPr>
                <w:sdtEndPr/>
                <w:sdtContent>
                  <w:p w14:paraId="6BA5C04A" w14:textId="77777777" w:rsidR="00BE6D51" w:rsidRDefault="00BE6D51" w:rsidP="00BE6D51">
                    <w:pPr>
                      <w:pStyle w:val="Heading2"/>
                    </w:pPr>
                    <w:r>
                      <w:rPr>
                        <w:noProof/>
                      </w:rPr>
                      <w:drawing>
                        <wp:inline distT="0" distB="0" distL="0" distR="0" wp14:anchorId="6A27FAA5" wp14:editId="6AADB6ED">
                          <wp:extent cx="369528" cy="369528"/>
                          <wp:effectExtent l="0" t="0" r="0" b="0"/>
                          <wp:docPr id="6" name="Picture 6" descr="Southern Alberta Institute of Technology (SAI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uthern Alberta Institute of Technology (SAIT)">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272" cy="377272"/>
                                  </a:xfrm>
                                  <a:prstGeom prst="rect">
                                    <a:avLst/>
                                  </a:prstGeom>
                                  <a:noFill/>
                                  <a:ln>
                                    <a:noFill/>
                                  </a:ln>
                                </pic:spPr>
                              </pic:pic>
                            </a:graphicData>
                          </a:graphic>
                        </wp:inline>
                      </w:drawing>
                    </w:r>
                    <w:r w:rsidR="007F425C">
                      <w:t xml:space="preserve"> </w:t>
                    </w:r>
                    <w:r w:rsidRPr="00EC389C">
                      <w:rPr>
                        <w:u w:val="single"/>
                      </w:rPr>
                      <w:t>Southern alberta institute of technology</w:t>
                    </w:r>
                    <w:r>
                      <w:t>, calgary, alberta 1998</w:t>
                    </w:r>
                  </w:p>
                  <w:p w14:paraId="50CEB584" w14:textId="77777777" w:rsidR="00BE6D51" w:rsidRPr="00BE6D51" w:rsidRDefault="00BE6D51" w:rsidP="00BE6D51">
                    <w:r>
                      <w:t>S.A.I.T Polytechnic: Information technology (Honors)</w:t>
                    </w:r>
                  </w:p>
                  <w:p w14:paraId="251672AE" w14:textId="2514BE54" w:rsidR="007F425C" w:rsidRDefault="00BE6D51" w:rsidP="00BE6D51">
                    <w:pPr>
                      <w:pStyle w:val="Heading2"/>
                    </w:pPr>
                    <w:r>
                      <w:rPr>
                        <w:noProof/>
                      </w:rPr>
                      <w:drawing>
                        <wp:inline distT="0" distB="0" distL="0" distR="0" wp14:anchorId="6F16F5A3" wp14:editId="254F9F9B">
                          <wp:extent cx="289442" cy="289442"/>
                          <wp:effectExtent l="0" t="0" r="0" b="0"/>
                          <wp:docPr id="5" name="Picture 5" descr="Haskayne School of Busines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askayne School of Business">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423" cy="296423"/>
                                  </a:xfrm>
                                  <a:prstGeom prst="rect">
                                    <a:avLst/>
                                  </a:prstGeom>
                                  <a:noFill/>
                                  <a:ln>
                                    <a:noFill/>
                                  </a:ln>
                                </pic:spPr>
                              </pic:pic>
                            </a:graphicData>
                          </a:graphic>
                        </wp:inline>
                      </w:drawing>
                    </w:r>
                    <w:r>
                      <w:t xml:space="preserve"> </w:t>
                    </w:r>
                    <w:r w:rsidR="007F425C">
                      <w:t xml:space="preserve"> </w:t>
                    </w:r>
                    <w:r>
                      <w:t xml:space="preserve"> </w:t>
                    </w:r>
                    <w:r w:rsidRPr="00EC389C">
                      <w:rPr>
                        <w:u w:val="single"/>
                      </w:rPr>
                      <w:t>haskayne school of business</w:t>
                    </w:r>
                    <w:r>
                      <w:t xml:space="preserve"> (University of Calgary, calgary, alberta, 1993</w:t>
                    </w:r>
                  </w:p>
                  <w:p w14:paraId="69259720" w14:textId="1DAD30D0" w:rsidR="00EC389C" w:rsidRDefault="00EC389C" w:rsidP="00BB0DD4">
                    <w:pPr>
                      <w:pStyle w:val="Endigm1"/>
                    </w:pPr>
                    <w:r>
                      <w:t>Bachelor of Commerce</w:t>
                    </w:r>
                    <w:r w:rsidR="00F617F6">
                      <w:t xml:space="preserve"> Degree</w:t>
                    </w:r>
                  </w:p>
                  <w:p w14:paraId="10FFA550" w14:textId="52A0D6D6" w:rsidR="00EC389C" w:rsidRDefault="00EC389C" w:rsidP="00BB0DD4">
                    <w:pPr>
                      <w:pStyle w:val="Endigm1"/>
                    </w:pPr>
                  </w:p>
                  <w:p w14:paraId="45BC62DD" w14:textId="7213F394" w:rsidR="009D60DE" w:rsidRPr="00495F40" w:rsidRDefault="009D60DE" w:rsidP="009D60DE">
                    <w:pPr>
                      <w:pStyle w:val="Endigm1"/>
                      <w:rPr>
                        <w:rStyle w:val="Emphasis"/>
                        <w:b/>
                      </w:rPr>
                    </w:pPr>
                    <w:r>
                      <w:rPr>
                        <w:rStyle w:val="Emphasis"/>
                        <w:b/>
                      </w:rPr>
                      <w:t>Certifications</w:t>
                    </w:r>
                  </w:p>
                  <w:p w14:paraId="52AD931B" w14:textId="4989F726" w:rsidR="004074F3" w:rsidRDefault="004074F3" w:rsidP="00AE6E9A">
                    <w:pPr>
                      <w:pStyle w:val="Endigm1"/>
                      <w:numPr>
                        <w:ilvl w:val="0"/>
                        <w:numId w:val="15"/>
                      </w:numPr>
                      <w:rPr>
                        <w:rStyle w:val="pv-accomplishment-entitydate"/>
                      </w:rPr>
                    </w:pPr>
                    <w:r>
                      <w:rPr>
                        <w:rStyle w:val="pv-accomplishment-entitydate"/>
                      </w:rPr>
                      <w:t xml:space="preserve">Data Visualization Certification - Denodo Certified Oct 2021 (Data Architect) </w:t>
                    </w:r>
                  </w:p>
                  <w:p w14:paraId="4C5F5C38" w14:textId="20C57887" w:rsidR="009D60DE" w:rsidRDefault="009D60DE" w:rsidP="009D60DE">
                    <w:pPr>
                      <w:pStyle w:val="Endigm1"/>
                      <w:numPr>
                        <w:ilvl w:val="0"/>
                        <w:numId w:val="15"/>
                      </w:numPr>
                      <w:rPr>
                        <w:rStyle w:val="pv-accomplishment-entitydate"/>
                      </w:rPr>
                    </w:pPr>
                    <w:r w:rsidRPr="00BB0DD4">
                      <w:rPr>
                        <w:rStyle w:val="pv-accomplishment-entitydate"/>
                      </w:rPr>
                      <w:t>Tableau 10 Training Essentials</w:t>
                    </w:r>
                    <w:r w:rsidRPr="00BB0DD4">
                      <w:t xml:space="preserve">: </w:t>
                    </w:r>
                    <w:r w:rsidRPr="00BB0DD4">
                      <w:rPr>
                        <w:rStyle w:val="visually-hidden"/>
                      </w:rPr>
                      <w:t xml:space="preserve">Certification Date </w:t>
                    </w:r>
                    <w:r w:rsidRPr="00BB0DD4">
                      <w:rPr>
                        <w:rStyle w:val="pv-accomplishment-entitydate"/>
                      </w:rPr>
                      <w:t>Feb 2018.</w:t>
                    </w:r>
                  </w:p>
                  <w:p w14:paraId="7A1CAE14" w14:textId="71641CB7" w:rsidR="007F425C" w:rsidRPr="00BB0DD4" w:rsidRDefault="007F425C" w:rsidP="008526F2">
                    <w:pPr>
                      <w:pStyle w:val="Endigm1"/>
                      <w:numPr>
                        <w:ilvl w:val="0"/>
                        <w:numId w:val="15"/>
                      </w:numPr>
                    </w:pPr>
                    <w:r w:rsidRPr="00BB0DD4">
                      <w:t xml:space="preserve">Techniques and Concepts of Big Data: </w:t>
                    </w:r>
                    <w:r w:rsidRPr="00BB0DD4">
                      <w:rPr>
                        <w:rStyle w:val="visually-hidden"/>
                      </w:rPr>
                      <w:t xml:space="preserve">Certification Date </w:t>
                    </w:r>
                    <w:r w:rsidRPr="00BB0DD4">
                      <w:rPr>
                        <w:rStyle w:val="pv-accomplishment-entitydate"/>
                      </w:rPr>
                      <w:t>April 2017.</w:t>
                    </w:r>
                    <w:r w:rsidRPr="00BB0DD4">
                      <w:t xml:space="preserve">  </w:t>
                    </w:r>
                  </w:p>
                  <w:p w14:paraId="394F2C8D" w14:textId="77777777" w:rsidR="007F425C" w:rsidRPr="00BB0DD4" w:rsidRDefault="007F425C" w:rsidP="008526F2">
                    <w:pPr>
                      <w:pStyle w:val="Endigm1"/>
                      <w:numPr>
                        <w:ilvl w:val="0"/>
                        <w:numId w:val="15"/>
                      </w:numPr>
                      <w:rPr>
                        <w:rStyle w:val="pv-accomplishment-entitydate"/>
                      </w:rPr>
                    </w:pPr>
                    <w:r w:rsidRPr="00BB0DD4">
                      <w:t xml:space="preserve">Introduction to Data Science: </w:t>
                    </w:r>
                    <w:r w:rsidRPr="00BB0DD4">
                      <w:rPr>
                        <w:rStyle w:val="visually-hidden"/>
                      </w:rPr>
                      <w:t xml:space="preserve">Certification Date </w:t>
                    </w:r>
                    <w:r w:rsidRPr="00BB0DD4">
                      <w:rPr>
                        <w:rStyle w:val="pv-accomplishment-entitydate"/>
                      </w:rPr>
                      <w:t>Mar 2017.</w:t>
                    </w:r>
                  </w:p>
                  <w:p w14:paraId="2D6CFDA8" w14:textId="77777777" w:rsidR="007F425C" w:rsidRPr="00BB0DD4" w:rsidRDefault="007F425C" w:rsidP="008526F2">
                    <w:pPr>
                      <w:pStyle w:val="Endigm1"/>
                      <w:numPr>
                        <w:ilvl w:val="0"/>
                        <w:numId w:val="15"/>
                      </w:numPr>
                      <w:rPr>
                        <w:rStyle w:val="pv-accomplishment-entitydate"/>
                      </w:rPr>
                    </w:pPr>
                    <w:r w:rsidRPr="00BB0DD4">
                      <w:t xml:space="preserve">Introduction to Information Governance: </w:t>
                    </w:r>
                    <w:r w:rsidRPr="00BB0DD4">
                      <w:rPr>
                        <w:rStyle w:val="visually-hidden"/>
                      </w:rPr>
                      <w:t xml:space="preserve">Certification Date </w:t>
                    </w:r>
                    <w:r w:rsidRPr="00BB0DD4">
                      <w:rPr>
                        <w:rStyle w:val="pv-accomplishment-entitydate"/>
                      </w:rPr>
                      <w:t>Feb 2017.</w:t>
                    </w:r>
                  </w:p>
                  <w:p w14:paraId="494BE71A" w14:textId="3165CEAF" w:rsidR="00D86A0E" w:rsidRPr="007F425C" w:rsidRDefault="009D60DE" w:rsidP="009D60DE">
                    <w:pPr>
                      <w:pStyle w:val="Endigm1"/>
                      <w:numPr>
                        <w:ilvl w:val="0"/>
                        <w:numId w:val="15"/>
                      </w:numPr>
                    </w:pPr>
                    <w:r w:rsidRPr="00BB0DD4">
                      <w:t>SAP Certification ID:01818462 - SAP BusinessObjects 4.0. Certification Date 2014</w:t>
                    </w:r>
                  </w:p>
                </w:sdtContent>
              </w:sdt>
            </w:sdtContent>
          </w:sdt>
        </w:tc>
      </w:tr>
      <w:tr w:rsidR="00D86A0E" w14:paraId="07FF68F1" w14:textId="77777777" w:rsidTr="00134448">
        <w:trPr>
          <w:trHeight w:val="1277"/>
        </w:trPr>
        <w:tc>
          <w:tcPr>
            <w:tcW w:w="1356" w:type="dxa"/>
          </w:tcPr>
          <w:p w14:paraId="5EBE20C1" w14:textId="77777777" w:rsidR="00D86A0E" w:rsidRDefault="00952F35">
            <w:pPr>
              <w:pStyle w:val="Heading1"/>
            </w:pPr>
            <w:r>
              <w:t>Activities</w:t>
            </w:r>
          </w:p>
        </w:tc>
        <w:tc>
          <w:tcPr>
            <w:tcW w:w="410" w:type="dxa"/>
          </w:tcPr>
          <w:p w14:paraId="3EFB7B3B" w14:textId="77777777" w:rsidR="00D86A0E" w:rsidRDefault="00D86A0E"/>
        </w:tc>
        <w:tc>
          <w:tcPr>
            <w:tcW w:w="9664" w:type="dxa"/>
          </w:tcPr>
          <w:p w14:paraId="1E668E40" w14:textId="77777777" w:rsidR="009D60DE" w:rsidRDefault="009D60DE" w:rsidP="00E33BFA">
            <w:pPr>
              <w:pStyle w:val="Endigm1"/>
            </w:pPr>
          </w:p>
          <w:p w14:paraId="50B36E95" w14:textId="077B4083" w:rsidR="007F425C" w:rsidRDefault="007F425C" w:rsidP="00E33BFA">
            <w:pPr>
              <w:pStyle w:val="Endigm1"/>
            </w:pPr>
            <w:r w:rsidRPr="007F425C">
              <w:t>Head Coach: Littleton Hockey: BlackHawks</w:t>
            </w:r>
          </w:p>
          <w:p w14:paraId="0D5E0392" w14:textId="77777777" w:rsidR="009D60DE" w:rsidRDefault="009D60DE" w:rsidP="009D60DE">
            <w:pPr>
              <w:pStyle w:val="Endigm1"/>
            </w:pPr>
            <w:r w:rsidRPr="007F425C">
              <w:t>Jiujits</w:t>
            </w:r>
            <w:r>
              <w:t>u</w:t>
            </w:r>
          </w:p>
          <w:p w14:paraId="0EA63667" w14:textId="77777777" w:rsidR="007F425C" w:rsidRPr="007F425C" w:rsidRDefault="007F425C" w:rsidP="00E33BFA">
            <w:pPr>
              <w:pStyle w:val="Endigm1"/>
            </w:pPr>
            <w:r w:rsidRPr="007F425C">
              <w:t>D.O.G.S (Dads of Great Students)</w:t>
            </w:r>
          </w:p>
          <w:p w14:paraId="1981D2F4" w14:textId="71BA546C" w:rsidR="007F425C" w:rsidRPr="007F425C" w:rsidRDefault="007F425C" w:rsidP="00E33BFA">
            <w:pPr>
              <w:pStyle w:val="Endigm1"/>
            </w:pPr>
            <w:r w:rsidRPr="007F425C">
              <w:t>Blogger and published writer</w:t>
            </w:r>
            <w:r w:rsidR="00795C52">
              <w:t xml:space="preserve"> (Justice Matters Columnist -  Grand Prairie Tribune)</w:t>
            </w:r>
          </w:p>
          <w:p w14:paraId="5C42C153" w14:textId="3D922229" w:rsidR="009D60DE" w:rsidRDefault="00BB0DD4" w:rsidP="00134448">
            <w:pPr>
              <w:pStyle w:val="Endigm1"/>
            </w:pPr>
            <w:r w:rsidRPr="007F425C">
              <w:t>iPhone</w:t>
            </w:r>
            <w:r w:rsidR="007F425C" w:rsidRPr="007F425C">
              <w:t xml:space="preserve"> app developer</w:t>
            </w:r>
            <w:r w:rsidR="0044075D">
              <w:t xml:space="preserve"> </w:t>
            </w:r>
          </w:p>
        </w:tc>
      </w:tr>
    </w:tbl>
    <w:p w14:paraId="5FBF2D12" w14:textId="77777777" w:rsidR="00134448" w:rsidRPr="00AA64EC" w:rsidRDefault="00134448" w:rsidP="00134448">
      <w:pPr>
        <w:spacing w:before="0" w:after="0" w:line="240" w:lineRule="auto"/>
      </w:pPr>
    </w:p>
    <w:sectPr w:rsidR="00134448" w:rsidRPr="00AA64EC" w:rsidSect="00134448">
      <w:footerReference w:type="default" r:id="rId20"/>
      <w:pgSz w:w="12240" w:h="15840" w:code="1"/>
      <w:pgMar w:top="0" w:right="1080" w:bottom="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DC0D8" w14:textId="77777777" w:rsidR="00857C7F" w:rsidRDefault="00857C7F">
      <w:pPr>
        <w:spacing w:before="0" w:after="0" w:line="240" w:lineRule="auto"/>
      </w:pPr>
      <w:r>
        <w:separator/>
      </w:r>
    </w:p>
  </w:endnote>
  <w:endnote w:type="continuationSeparator" w:id="0">
    <w:p w14:paraId="7F47A137" w14:textId="77777777" w:rsidR="00857C7F" w:rsidRDefault="00857C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Description w:val="Footer table"/>
    </w:tblPr>
    <w:tblGrid>
      <w:gridCol w:w="5038"/>
      <w:gridCol w:w="5042"/>
    </w:tblGrid>
    <w:tr w:rsidR="00D86A0E" w14:paraId="3DEE979E" w14:textId="77777777">
      <w:tc>
        <w:tcPr>
          <w:tcW w:w="5148" w:type="dxa"/>
        </w:tcPr>
        <w:p w14:paraId="0101AC1A" w14:textId="77777777" w:rsidR="00D86A0E" w:rsidRDefault="000171CE">
          <w:pPr>
            <w:pStyle w:val="Footer"/>
          </w:pPr>
          <w:r>
            <w:t xml:space="preserve">Page | </w:t>
          </w:r>
          <w:r>
            <w:fldChar w:fldCharType="begin"/>
          </w:r>
          <w:r>
            <w:instrText xml:space="preserve"> PAGE   \* MERGEFORMAT </w:instrText>
          </w:r>
          <w:r>
            <w:fldChar w:fldCharType="separate"/>
          </w:r>
          <w:r>
            <w:rPr>
              <w:noProof/>
            </w:rPr>
            <w:t>2</w:t>
          </w:r>
          <w:r>
            <w:fldChar w:fldCharType="end"/>
          </w:r>
        </w:p>
      </w:tc>
      <w:sdt>
        <w:sdtPr>
          <w:alias w:val="Your Name"/>
          <w:tag w:val=""/>
          <w:id w:val="-1650897978"/>
          <w:placeholder>
            <w:docPart w:val="E83A1318C97B49848C2A0E8F8D7D1080"/>
          </w:placeholder>
          <w:dataBinding w:prefixMappings="xmlns:ns0='http://purl.org/dc/elements/1.1/' xmlns:ns1='http://schemas.openxmlformats.org/package/2006/metadata/core-properties' " w:xpath="/ns1:coreProperties[1]/ns0:creator[1]" w:storeItemID="{6C3C8BC8-F283-45AE-878A-BAB7291924A1}"/>
          <w:text/>
        </w:sdtPr>
        <w:sdtEndPr/>
        <w:sdtContent>
          <w:tc>
            <w:tcPr>
              <w:tcW w:w="5148" w:type="dxa"/>
            </w:tcPr>
            <w:p w14:paraId="3833FFF1" w14:textId="77777777" w:rsidR="00D86A0E" w:rsidRDefault="00AA64EC">
              <w:pPr>
                <w:pStyle w:val="Footer"/>
                <w:jc w:val="right"/>
              </w:pPr>
              <w:r>
                <w:t>Darrin</w:t>
              </w:r>
              <w:r w:rsidR="002A220D">
                <w:t xml:space="preserve"> Joncas</w:t>
              </w:r>
            </w:p>
          </w:tc>
        </w:sdtContent>
      </w:sdt>
    </w:tr>
  </w:tbl>
  <w:p w14:paraId="053B7041" w14:textId="77777777" w:rsidR="00D86A0E" w:rsidRDefault="00D86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180B7" w14:textId="77777777" w:rsidR="00857C7F" w:rsidRDefault="00857C7F">
      <w:pPr>
        <w:spacing w:before="0" w:after="0" w:line="240" w:lineRule="auto"/>
      </w:pPr>
      <w:r>
        <w:separator/>
      </w:r>
    </w:p>
  </w:footnote>
  <w:footnote w:type="continuationSeparator" w:id="0">
    <w:p w14:paraId="65627B7E" w14:textId="77777777" w:rsidR="00857C7F" w:rsidRDefault="00857C7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0B56"/>
    <w:multiLevelType w:val="hybridMultilevel"/>
    <w:tmpl w:val="9300D896"/>
    <w:lvl w:ilvl="0" w:tplc="0B728B18">
      <w:numFmt w:val="bullet"/>
      <w:lvlText w:val="•"/>
      <w:lvlJc w:val="left"/>
      <w:pPr>
        <w:ind w:left="765" w:hanging="360"/>
      </w:pPr>
      <w:rPr>
        <w:rFonts w:ascii="Calibri" w:eastAsiaTheme="minorEastAsia"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197F4B03"/>
    <w:multiLevelType w:val="hybridMultilevel"/>
    <w:tmpl w:val="02B8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773BF"/>
    <w:multiLevelType w:val="hybridMultilevel"/>
    <w:tmpl w:val="86C4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94F5D"/>
    <w:multiLevelType w:val="hybridMultilevel"/>
    <w:tmpl w:val="BD0C1CC2"/>
    <w:lvl w:ilvl="0" w:tplc="04090001">
      <w:start w:val="1"/>
      <w:numFmt w:val="bullet"/>
      <w:lvlText w:val=""/>
      <w:lvlJc w:val="left"/>
      <w:pPr>
        <w:ind w:left="634" w:hanging="360"/>
      </w:pPr>
      <w:rPr>
        <w:rFonts w:ascii="Symbol" w:hAnsi="Symbol" w:hint="default"/>
      </w:rPr>
    </w:lvl>
    <w:lvl w:ilvl="1" w:tplc="04090003">
      <w:start w:val="1"/>
      <w:numFmt w:val="bullet"/>
      <w:lvlText w:val="o"/>
      <w:lvlJc w:val="left"/>
      <w:pPr>
        <w:ind w:left="1354" w:hanging="360"/>
      </w:pPr>
      <w:rPr>
        <w:rFonts w:ascii="Courier New" w:hAnsi="Courier New" w:cs="Times"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Times"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Times" w:hint="default"/>
      </w:rPr>
    </w:lvl>
    <w:lvl w:ilvl="8" w:tplc="04090005" w:tentative="1">
      <w:start w:val="1"/>
      <w:numFmt w:val="bullet"/>
      <w:lvlText w:val=""/>
      <w:lvlJc w:val="left"/>
      <w:pPr>
        <w:ind w:left="6394" w:hanging="360"/>
      </w:pPr>
      <w:rPr>
        <w:rFonts w:ascii="Wingdings" w:hAnsi="Wingdings" w:hint="default"/>
      </w:rPr>
    </w:lvl>
  </w:abstractNum>
  <w:abstractNum w:abstractNumId="4" w15:restartNumberingAfterBreak="0">
    <w:nsid w:val="287E14DB"/>
    <w:multiLevelType w:val="hybridMultilevel"/>
    <w:tmpl w:val="8ECC960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2A3441A8"/>
    <w:multiLevelType w:val="hybridMultilevel"/>
    <w:tmpl w:val="3BF0DBAC"/>
    <w:lvl w:ilvl="0" w:tplc="0B728B18">
      <w:numFmt w:val="bullet"/>
      <w:lvlText w:val="•"/>
      <w:lvlJc w:val="left"/>
      <w:pPr>
        <w:ind w:left="765"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51B98"/>
    <w:multiLevelType w:val="hybridMultilevel"/>
    <w:tmpl w:val="98F8D2AA"/>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7820AC"/>
    <w:multiLevelType w:val="hybridMultilevel"/>
    <w:tmpl w:val="47001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A8E16CD"/>
    <w:multiLevelType w:val="hybridMultilevel"/>
    <w:tmpl w:val="ECA074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41232F7F"/>
    <w:multiLevelType w:val="hybridMultilevel"/>
    <w:tmpl w:val="C264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F1A07"/>
    <w:multiLevelType w:val="hybridMultilevel"/>
    <w:tmpl w:val="5BC4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769F1"/>
    <w:multiLevelType w:val="hybridMultilevel"/>
    <w:tmpl w:val="FF2256A2"/>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52845"/>
    <w:multiLevelType w:val="hybridMultilevel"/>
    <w:tmpl w:val="4370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8652C5"/>
    <w:multiLevelType w:val="hybridMultilevel"/>
    <w:tmpl w:val="537E9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23017D1"/>
    <w:multiLevelType w:val="hybridMultilevel"/>
    <w:tmpl w:val="E264CA32"/>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5803C9"/>
    <w:multiLevelType w:val="hybridMultilevel"/>
    <w:tmpl w:val="B586690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6" w15:restartNumberingAfterBreak="0">
    <w:nsid w:val="72916E2F"/>
    <w:multiLevelType w:val="hybridMultilevel"/>
    <w:tmpl w:val="C4DEFB70"/>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7" w15:restartNumberingAfterBreak="0">
    <w:nsid w:val="7A49254E"/>
    <w:multiLevelType w:val="hybridMultilevel"/>
    <w:tmpl w:val="D998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724F18"/>
    <w:multiLevelType w:val="hybridMultilevel"/>
    <w:tmpl w:val="1C261F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992709010">
    <w:abstractNumId w:val="17"/>
  </w:num>
  <w:num w:numId="2" w16cid:durableId="1438330576">
    <w:abstractNumId w:val="12"/>
  </w:num>
  <w:num w:numId="3" w16cid:durableId="1094545645">
    <w:abstractNumId w:val="16"/>
  </w:num>
  <w:num w:numId="4" w16cid:durableId="286665066">
    <w:abstractNumId w:val="14"/>
  </w:num>
  <w:num w:numId="5" w16cid:durableId="18438618">
    <w:abstractNumId w:val="6"/>
  </w:num>
  <w:num w:numId="6" w16cid:durableId="976377351">
    <w:abstractNumId w:val="11"/>
  </w:num>
  <w:num w:numId="7" w16cid:durableId="1689790888">
    <w:abstractNumId w:val="3"/>
  </w:num>
  <w:num w:numId="8" w16cid:durableId="990212565">
    <w:abstractNumId w:val="13"/>
  </w:num>
  <w:num w:numId="9" w16cid:durableId="42028436">
    <w:abstractNumId w:val="10"/>
  </w:num>
  <w:num w:numId="10" w16cid:durableId="1891456880">
    <w:abstractNumId w:val="2"/>
  </w:num>
  <w:num w:numId="11" w16cid:durableId="509371347">
    <w:abstractNumId w:val="1"/>
  </w:num>
  <w:num w:numId="12" w16cid:durableId="35593078">
    <w:abstractNumId w:val="18"/>
  </w:num>
  <w:num w:numId="13" w16cid:durableId="839269836">
    <w:abstractNumId w:val="8"/>
  </w:num>
  <w:num w:numId="14" w16cid:durableId="1006132633">
    <w:abstractNumId w:val="4"/>
  </w:num>
  <w:num w:numId="15" w16cid:durableId="375474524">
    <w:abstractNumId w:val="9"/>
  </w:num>
  <w:num w:numId="16" w16cid:durableId="689838168">
    <w:abstractNumId w:val="15"/>
  </w:num>
  <w:num w:numId="17" w16cid:durableId="1037586710">
    <w:abstractNumId w:val="0"/>
  </w:num>
  <w:num w:numId="18" w16cid:durableId="1164056129">
    <w:abstractNumId w:val="7"/>
  </w:num>
  <w:num w:numId="19" w16cid:durableId="458033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0D"/>
    <w:rsid w:val="000171CE"/>
    <w:rsid w:val="00017331"/>
    <w:rsid w:val="000337EB"/>
    <w:rsid w:val="000879B7"/>
    <w:rsid w:val="00134448"/>
    <w:rsid w:val="001769CF"/>
    <w:rsid w:val="0017779B"/>
    <w:rsid w:val="001E7448"/>
    <w:rsid w:val="00235261"/>
    <w:rsid w:val="00286019"/>
    <w:rsid w:val="00290C0B"/>
    <w:rsid w:val="00296EAB"/>
    <w:rsid w:val="002A220D"/>
    <w:rsid w:val="002E0B43"/>
    <w:rsid w:val="002F3679"/>
    <w:rsid w:val="00306BDB"/>
    <w:rsid w:val="0031337E"/>
    <w:rsid w:val="00323277"/>
    <w:rsid w:val="00344693"/>
    <w:rsid w:val="00344D07"/>
    <w:rsid w:val="00384555"/>
    <w:rsid w:val="003B313B"/>
    <w:rsid w:val="003E626D"/>
    <w:rsid w:val="004074F3"/>
    <w:rsid w:val="0044075D"/>
    <w:rsid w:val="00446B7A"/>
    <w:rsid w:val="00475F6A"/>
    <w:rsid w:val="00495F40"/>
    <w:rsid w:val="004B5C27"/>
    <w:rsid w:val="004C03DD"/>
    <w:rsid w:val="004C7915"/>
    <w:rsid w:val="004D2CD9"/>
    <w:rsid w:val="00510129"/>
    <w:rsid w:val="005207E6"/>
    <w:rsid w:val="00584348"/>
    <w:rsid w:val="006142CE"/>
    <w:rsid w:val="0062475B"/>
    <w:rsid w:val="0062738E"/>
    <w:rsid w:val="00722BBE"/>
    <w:rsid w:val="00772FF7"/>
    <w:rsid w:val="00795C52"/>
    <w:rsid w:val="007B2584"/>
    <w:rsid w:val="007F425C"/>
    <w:rsid w:val="00803E4A"/>
    <w:rsid w:val="00806A4C"/>
    <w:rsid w:val="00812302"/>
    <w:rsid w:val="00813606"/>
    <w:rsid w:val="00823C0A"/>
    <w:rsid w:val="00850CA7"/>
    <w:rsid w:val="008526F2"/>
    <w:rsid w:val="00857C7F"/>
    <w:rsid w:val="008A26D7"/>
    <w:rsid w:val="008A6B4B"/>
    <w:rsid w:val="008C1320"/>
    <w:rsid w:val="008C6883"/>
    <w:rsid w:val="00952F35"/>
    <w:rsid w:val="0096532D"/>
    <w:rsid w:val="009904FE"/>
    <w:rsid w:val="009B3B02"/>
    <w:rsid w:val="009D60DE"/>
    <w:rsid w:val="00A00E6C"/>
    <w:rsid w:val="00A2747B"/>
    <w:rsid w:val="00A32AD2"/>
    <w:rsid w:val="00A6098F"/>
    <w:rsid w:val="00AA64EC"/>
    <w:rsid w:val="00B72DF1"/>
    <w:rsid w:val="00BB0DD4"/>
    <w:rsid w:val="00BC7146"/>
    <w:rsid w:val="00BE6D51"/>
    <w:rsid w:val="00BF2D13"/>
    <w:rsid w:val="00C22546"/>
    <w:rsid w:val="00C53E90"/>
    <w:rsid w:val="00C94613"/>
    <w:rsid w:val="00D0701B"/>
    <w:rsid w:val="00D82392"/>
    <w:rsid w:val="00D86A0E"/>
    <w:rsid w:val="00E250B5"/>
    <w:rsid w:val="00E31441"/>
    <w:rsid w:val="00E33BFA"/>
    <w:rsid w:val="00E43B30"/>
    <w:rsid w:val="00EC389C"/>
    <w:rsid w:val="00F617F6"/>
    <w:rsid w:val="00F915B4"/>
    <w:rsid w:val="00FB4843"/>
    <w:rsid w:val="00FC54C7"/>
    <w:rsid w:val="00FD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35F80"/>
  <w15:chartTrackingRefBased/>
  <w15:docId w15:val="{3F5CC84B-EC3F-4267-B53C-2ADAB0A2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unhideWhenUsed/>
    <w:qFormat/>
    <w:pPr>
      <w:jc w:val="right"/>
      <w:outlineLvl w:val="0"/>
    </w:pPr>
    <w:rPr>
      <w:rFonts w:asciiTheme="majorHAnsi" w:eastAsiaTheme="majorEastAsia" w:hAnsiTheme="majorHAnsi" w:cstheme="majorBidi"/>
      <w:caps/>
      <w:color w:val="418AB3" w:themeColor="accent1"/>
      <w:sz w:val="21"/>
      <w:szCs w:val="21"/>
    </w:rPr>
  </w:style>
  <w:style w:type="paragraph" w:styleId="Heading2">
    <w:name w:val="heading 2"/>
    <w:basedOn w:val="Normal"/>
    <w:next w:val="Normal"/>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pPr>
      <w:keepNext/>
      <w:keepLines/>
      <w:spacing w:before="200" w:after="0"/>
      <w:outlineLvl w:val="2"/>
    </w:pPr>
    <w:rPr>
      <w:rFonts w:asciiTheme="majorHAnsi" w:eastAsiaTheme="majorEastAsia" w:hAnsiTheme="majorHAnsi" w:cstheme="majorBidi"/>
      <w:b/>
      <w:bCs/>
      <w:color w:val="418AB3" w:themeColor="accent1"/>
      <w14:ligatures w14:val="standardContextual"/>
    </w:rPr>
  </w:style>
  <w:style w:type="paragraph" w:styleId="Heading4">
    <w:name w:val="heading 4"/>
    <w:basedOn w:val="Normal"/>
    <w:next w:val="Normal"/>
    <w:link w:val="Heading4Char"/>
    <w:uiPriority w:val="9"/>
    <w:semiHidden/>
    <w:unhideWhenUsed/>
    <w:pPr>
      <w:keepNext/>
      <w:keepLines/>
      <w:spacing w:before="200" w:after="0"/>
      <w:outlineLvl w:val="3"/>
    </w:pPr>
    <w:rPr>
      <w:rFonts w:asciiTheme="majorHAnsi" w:eastAsiaTheme="majorEastAsia" w:hAnsiTheme="majorHAnsi" w:cstheme="majorBidi"/>
      <w:b/>
      <w:bCs/>
      <w:i/>
      <w:iCs/>
      <w:color w:val="418AB3"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0445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0445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pPr>
      <w:spacing w:after="0" w:line="240" w:lineRule="auto"/>
    </w:pPr>
  </w:style>
  <w:style w:type="character" w:customStyle="1" w:styleId="FooterChar">
    <w:name w:val="Footer Char"/>
    <w:basedOn w:val="DefaultParagraphFont"/>
    <w:link w:val="Footer"/>
    <w:uiPriority w:val="1"/>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18AB3"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18AB3"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04458"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04458"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418AB3"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18AB3" w:themeColor="accent1"/>
        <w:sz w:val="22"/>
      </w:rPr>
    </w:tblStylePr>
    <w:tblStylePr w:type="firstCol">
      <w:rPr>
        <w:b/>
      </w:rPr>
    </w:tblStylePr>
  </w:style>
  <w:style w:type="character" w:styleId="Emphasis">
    <w:name w:val="Emphasis"/>
    <w:basedOn w:val="DefaultParagraphFont"/>
    <w:unhideWhenUsed/>
    <w:qFormat/>
    <w:rPr>
      <w:color w:val="418AB3" w:themeColor="accent1"/>
    </w:rPr>
  </w:style>
  <w:style w:type="paragraph" w:customStyle="1" w:styleId="ContactInfo">
    <w:name w:val="Contact Info"/>
    <w:basedOn w:val="Normal"/>
    <w:qFormat/>
    <w:pPr>
      <w:spacing w:after="0" w:line="240" w:lineRule="auto"/>
      <w:jc w:val="right"/>
    </w:pPr>
    <w:rPr>
      <w:sz w:val="18"/>
      <w:szCs w:val="18"/>
    </w:rPr>
  </w:style>
  <w:style w:type="paragraph" w:customStyle="1" w:styleId="Name">
    <w:name w:val="Name"/>
    <w:basedOn w:val="Normal"/>
    <w:next w:val="Normal"/>
    <w:qFormat/>
    <w:pPr>
      <w:pBdr>
        <w:top w:val="single" w:sz="4" w:space="4" w:color="418AB3" w:themeColor="accent1"/>
        <w:left w:val="single" w:sz="4" w:space="6" w:color="418AB3" w:themeColor="accent1"/>
        <w:bottom w:val="single" w:sz="4" w:space="4" w:color="418AB3" w:themeColor="accent1"/>
        <w:right w:val="single" w:sz="4" w:space="6" w:color="418AB3" w:themeColor="accent1"/>
      </w:pBdr>
      <w:shd w:val="clear" w:color="auto" w:fill="418AB3" w:themeFill="accent1"/>
      <w:spacing w:before="240"/>
      <w:ind w:left="144" w:right="144"/>
    </w:pPr>
    <w:rPr>
      <w:rFonts w:asciiTheme="majorHAnsi" w:eastAsiaTheme="majorEastAsia" w:hAnsiTheme="majorHAnsi" w:cstheme="majorBidi"/>
      <w:caps/>
      <w:color w:val="FFFFFF" w:themeColor="background1"/>
      <w:sz w:val="32"/>
      <w:szCs w:val="32"/>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customStyle="1" w:styleId="Endigm1">
    <w:name w:val="Endigm1"/>
    <w:link w:val="Endigm1Char"/>
    <w:qFormat/>
    <w:rsid w:val="002A220D"/>
    <w:pPr>
      <w:spacing w:before="0" w:after="0" w:line="240" w:lineRule="auto"/>
    </w:pPr>
    <w:rPr>
      <w:kern w:val="20"/>
    </w:rPr>
  </w:style>
  <w:style w:type="paragraph" w:styleId="ListParagraph">
    <w:name w:val="List Paragraph"/>
    <w:basedOn w:val="Normal"/>
    <w:uiPriority w:val="34"/>
    <w:qFormat/>
    <w:rsid w:val="007F425C"/>
    <w:pPr>
      <w:spacing w:before="0" w:line="259" w:lineRule="auto"/>
      <w:ind w:left="720"/>
      <w:contextualSpacing/>
    </w:pPr>
    <w:rPr>
      <w:color w:val="auto"/>
      <w:kern w:val="0"/>
      <w:sz w:val="22"/>
      <w:szCs w:val="22"/>
      <w:lang w:eastAsia="en-US"/>
    </w:rPr>
  </w:style>
  <w:style w:type="character" w:customStyle="1" w:styleId="Endigm1Char">
    <w:name w:val="Endigm1 Char"/>
    <w:basedOn w:val="DefaultParagraphFont"/>
    <w:link w:val="Endigm1"/>
    <w:rsid w:val="002A220D"/>
    <w:rPr>
      <w:kern w:val="20"/>
    </w:rPr>
  </w:style>
  <w:style w:type="character" w:customStyle="1" w:styleId="pv-accomplishment-entitydate">
    <w:name w:val="pv-accomplishment-entity__date"/>
    <w:basedOn w:val="DefaultParagraphFont"/>
    <w:rsid w:val="007F425C"/>
  </w:style>
  <w:style w:type="character" w:customStyle="1" w:styleId="visually-hidden">
    <w:name w:val="visually-hidden"/>
    <w:basedOn w:val="DefaultParagraphFont"/>
    <w:rsid w:val="007F425C"/>
  </w:style>
  <w:style w:type="character" w:styleId="Hyperlink">
    <w:name w:val="Hyperlink"/>
    <w:basedOn w:val="DefaultParagraphFont"/>
    <w:uiPriority w:val="99"/>
    <w:unhideWhenUsed/>
    <w:rsid w:val="007F425C"/>
    <w:rPr>
      <w:color w:val="F59E00" w:themeColor="hyperlink"/>
      <w:u w:val="single"/>
    </w:rPr>
  </w:style>
  <w:style w:type="character" w:styleId="UnresolvedMention">
    <w:name w:val="Unresolved Mention"/>
    <w:basedOn w:val="DefaultParagraphFont"/>
    <w:uiPriority w:val="99"/>
    <w:semiHidden/>
    <w:unhideWhenUsed/>
    <w:rsid w:val="007F425C"/>
    <w:rPr>
      <w:color w:val="808080"/>
      <w:shd w:val="clear" w:color="auto" w:fill="E6E6E6"/>
    </w:rPr>
  </w:style>
  <w:style w:type="paragraph" w:styleId="BalloonText">
    <w:name w:val="Balloon Text"/>
    <w:basedOn w:val="Normal"/>
    <w:link w:val="BalloonTextChar"/>
    <w:uiPriority w:val="99"/>
    <w:semiHidden/>
    <w:unhideWhenUsed/>
    <w:rsid w:val="0051012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129"/>
    <w:rPr>
      <w:rFonts w:ascii="Segoe UI" w:hAnsi="Segoe UI" w:cs="Segoe UI"/>
      <w:kern w:val="2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366839">
      <w:bodyDiv w:val="1"/>
      <w:marLeft w:val="0"/>
      <w:marRight w:val="0"/>
      <w:marTop w:val="0"/>
      <w:marBottom w:val="0"/>
      <w:divBdr>
        <w:top w:val="none" w:sz="0" w:space="0" w:color="auto"/>
        <w:left w:val="none" w:sz="0" w:space="0" w:color="auto"/>
        <w:bottom w:val="none" w:sz="0" w:space="0" w:color="auto"/>
        <w:right w:val="none" w:sz="0" w:space="0" w:color="auto"/>
      </w:divBdr>
    </w:div>
    <w:div w:id="110565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haskayne.ucalgary.ca/"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ciber.com/"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www.sait.c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www.datumstrategy.com/"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ap.com"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oncas\AppData\Roaming\Microsoft\Templates\Functional%20resume%20(Simpl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0FDD3D6E3A4BDDBE313DA8B46B346B"/>
        <w:category>
          <w:name w:val="General"/>
          <w:gallery w:val="placeholder"/>
        </w:category>
        <w:types>
          <w:type w:val="bbPlcHdr"/>
        </w:types>
        <w:behaviors>
          <w:behavior w:val="content"/>
        </w:behaviors>
        <w:guid w:val="{83891C5B-C854-47BE-B634-CEFC42AE25FC}"/>
      </w:docPartPr>
      <w:docPartBody>
        <w:p w:rsidR="007A39A3" w:rsidRDefault="00FA3066">
          <w:pPr>
            <w:pStyle w:val="CA0FDD3D6E3A4BDDBE313DA8B46B346B"/>
          </w:pPr>
          <w:r>
            <w:rPr>
              <w:rStyle w:val="PlaceholderText"/>
            </w:rPr>
            <w:t>[Author]</w:t>
          </w:r>
        </w:p>
      </w:docPartBody>
    </w:docPart>
    <w:docPart>
      <w:docPartPr>
        <w:name w:val="B0B29D6EC3594B4ABC0752EC8F4A4527"/>
        <w:category>
          <w:name w:val="General"/>
          <w:gallery w:val="placeholder"/>
        </w:category>
        <w:types>
          <w:type w:val="bbPlcHdr"/>
        </w:types>
        <w:behaviors>
          <w:behavior w:val="content"/>
        </w:behaviors>
        <w:guid w:val="{BEF8F96A-FAF4-485E-85FD-F36BF50F4952}"/>
      </w:docPartPr>
      <w:docPartBody>
        <w:p w:rsidR="007A39A3" w:rsidRDefault="00FA3066">
          <w:pPr>
            <w:pStyle w:val="B0B29D6EC3594B4ABC0752EC8F4A4527"/>
          </w:pPr>
          <w:r>
            <w:t>[Professional or technical skills]</w:t>
          </w:r>
        </w:p>
      </w:docPartBody>
    </w:docPart>
    <w:docPart>
      <w:docPartPr>
        <w:name w:val="53EF2C8C339F499B89E3FF5DE81F2718"/>
        <w:category>
          <w:name w:val="General"/>
          <w:gallery w:val="placeholder"/>
        </w:category>
        <w:types>
          <w:type w:val="bbPlcHdr"/>
        </w:types>
        <w:behaviors>
          <w:behavior w:val="content"/>
        </w:behaviors>
        <w:guid w:val="{09A8DEDA-BE15-4C8E-8ED3-1A6C4F326628}"/>
      </w:docPartPr>
      <w:docPartBody>
        <w:p w:rsidR="007A39A3" w:rsidRDefault="00FA3066">
          <w:pPr>
            <w:pStyle w:val="53EF2C8C339F499B89E3FF5DE81F2718"/>
          </w:pPr>
          <w:r>
            <w:rPr>
              <w:rStyle w:val="PlaceholderText"/>
            </w:rPr>
            <w:t>Enter any content that you want to repeat, including other content controls. You can also insert this control around table rows in order to repeat parts of a table.</w:t>
          </w:r>
        </w:p>
      </w:docPartBody>
    </w:docPart>
    <w:docPart>
      <w:docPartPr>
        <w:name w:val="E83A1318C97B49848C2A0E8F8D7D1080"/>
        <w:category>
          <w:name w:val="General"/>
          <w:gallery w:val="placeholder"/>
        </w:category>
        <w:types>
          <w:type w:val="bbPlcHdr"/>
        </w:types>
        <w:behaviors>
          <w:behavior w:val="content"/>
        </w:behaviors>
        <w:guid w:val="{D945F988-80DA-4A80-9E5C-D214D3148731}"/>
      </w:docPartPr>
      <w:docPartBody>
        <w:p w:rsidR="007A39A3" w:rsidRDefault="00FA3066">
          <w:pPr>
            <w:pStyle w:val="E83A1318C97B49848C2A0E8F8D7D1080"/>
          </w:pPr>
          <w:r>
            <w:t>You might want to include your GPA here and a brief summary of relevant coursework, awards, and honors.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47"/>
    <w:rsid w:val="000B716E"/>
    <w:rsid w:val="00314401"/>
    <w:rsid w:val="003159D8"/>
    <w:rsid w:val="00640114"/>
    <w:rsid w:val="007767C1"/>
    <w:rsid w:val="007A39A3"/>
    <w:rsid w:val="008A4106"/>
    <w:rsid w:val="009046EB"/>
    <w:rsid w:val="00C20F47"/>
    <w:rsid w:val="00FA3066"/>
    <w:rsid w:val="00FF0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nhideWhenUsed/>
    <w:qFormat/>
    <w:rPr>
      <w:color w:val="4472C4" w:themeColor="accent1"/>
    </w:rPr>
  </w:style>
  <w:style w:type="character" w:styleId="PlaceholderText">
    <w:name w:val="Placeholder Text"/>
    <w:basedOn w:val="DefaultParagraphFont"/>
    <w:uiPriority w:val="99"/>
    <w:semiHidden/>
    <w:rsid w:val="00C20F47"/>
    <w:rPr>
      <w:color w:val="808080"/>
    </w:rPr>
  </w:style>
  <w:style w:type="paragraph" w:customStyle="1" w:styleId="CA0FDD3D6E3A4BDDBE313DA8B46B346B">
    <w:name w:val="CA0FDD3D6E3A4BDDBE313DA8B46B346B"/>
  </w:style>
  <w:style w:type="paragraph" w:customStyle="1" w:styleId="B0B29D6EC3594B4ABC0752EC8F4A4527">
    <w:name w:val="B0B29D6EC3594B4ABC0752EC8F4A4527"/>
  </w:style>
  <w:style w:type="paragraph" w:customStyle="1" w:styleId="53EF2C8C339F499B89E3FF5DE81F2718">
    <w:name w:val="53EF2C8C339F499B89E3FF5DE81F2718"/>
  </w:style>
  <w:style w:type="paragraph" w:customStyle="1" w:styleId="E83A1318C97B49848C2A0E8F8D7D1080">
    <w:name w:val="E83A1318C97B49848C2A0E8F8D7D10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F725E2-5EB5-4963-AD57-B1E2DB38AC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Functional resume (Simple design).dotx</Template>
  <TotalTime>9</TotalTime>
  <Pages>3</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Darrin Joncas</dc:creator>
  <cp:keywords/>
  <cp:lastModifiedBy>Darrin Joncas</cp:lastModifiedBy>
  <cp:revision>2</cp:revision>
  <cp:lastPrinted>2021-10-14T19:09:00Z</cp:lastPrinted>
  <dcterms:created xsi:type="dcterms:W3CDTF">2022-06-14T14:53:00Z</dcterms:created>
  <dcterms:modified xsi:type="dcterms:W3CDTF">2022-06-14T14:53:00Z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TC034630699991</vt:lpwstr>
  </property>
</Properties>
</file>